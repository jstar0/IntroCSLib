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4D35" w14:textId="17E4ED32" w:rsidR="00E75EA5" w:rsidRPr="009C6A63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5D450DE1" w14:textId="5308AE08" w:rsidR="00E75EA5" w:rsidRPr="009C6A63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0F0948E5" w14:textId="409E85B5" w:rsidR="00E75EA5" w:rsidRPr="009C6A63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1C7C3611" w14:textId="77777777" w:rsidR="00E75EA5" w:rsidRPr="009C6A63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2B63D2A6" w14:textId="77777777" w:rsidR="0020153C" w:rsidRPr="009C6A63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9C6A63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2EBD70F" w14:textId="6A761E7B" w:rsidR="00E144ED" w:rsidRDefault="00873DCC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云</w:t>
      </w:r>
      <w:r w:rsidRPr="00873DCC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平台部署</w:t>
      </w:r>
      <w:r w:rsidRPr="00873DCC">
        <w:rPr>
          <w:rFonts w:ascii="Huawei Sans" w:eastAsia="方正兰亭黑简体" w:hAnsi="Huawei Sans" w:cs="Huawei Sans"/>
          <w:sz w:val="72"/>
          <w:szCs w:val="72"/>
          <w:lang w:eastAsia="zh-CN"/>
        </w:rPr>
        <w:t>OA</w:t>
      </w:r>
      <w:r w:rsidRPr="00873DCC">
        <w:rPr>
          <w:rFonts w:ascii="Huawei Sans" w:eastAsia="方正兰亭黑简体" w:hAnsi="Huawei Sans" w:cs="Huawei Sans"/>
          <w:sz w:val="72"/>
          <w:szCs w:val="72"/>
          <w:lang w:eastAsia="zh-CN"/>
        </w:rPr>
        <w:t>系统</w:t>
      </w:r>
    </w:p>
    <w:p w14:paraId="7DB6A313" w14:textId="72ABA335" w:rsidR="00D871D5" w:rsidRPr="009C6A63" w:rsidRDefault="00D871D5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>
        <w:rPr>
          <w:rFonts w:ascii="Huawei Sans" w:eastAsia="方正兰亭黑简体" w:hAnsi="Huawei Sans" w:cs="Huawei Sans"/>
          <w:sz w:val="72"/>
          <w:szCs w:val="72"/>
          <w:lang w:eastAsia="zh-CN"/>
        </w:rPr>
        <w:t>实验手册</w:t>
      </w:r>
    </w:p>
    <w:p w14:paraId="22520186" w14:textId="34BE4863" w:rsidR="0020153C" w:rsidRPr="009C6A63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9C6A63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9C6A63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F5EACC8" w14:textId="5E174D38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9C6A63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ED191B9" w14:textId="77777777" w:rsidR="00213E96" w:rsidRPr="009C6A63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9C6A63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9C6A63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9C6A63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9C6A63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45BA393A" w:rsidR="00213E96" w:rsidRPr="009C6A63" w:rsidRDefault="00213E96" w:rsidP="00213E96">
      <w:pPr>
        <w:rPr>
          <w:rFonts w:ascii="Huawei Sans" w:eastAsia="方正兰亭黑简体" w:hAnsi="Huawei Sans" w:cs="Huawei Sans"/>
        </w:rPr>
      </w:pPr>
      <w:r w:rsidRPr="009C6A63">
        <w:rPr>
          <w:rFonts w:ascii="Huawei Sans" w:eastAsia="方正兰亭黑简体" w:hAnsi="Huawei Sans" w:cs="Huawei Sans"/>
          <w:caps/>
        </w:rPr>
        <w:fldChar w:fldCharType="begin"/>
      </w:r>
      <w:r w:rsidRPr="009C6A63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9C6A63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9C6A63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9C6A63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9C6A63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9C6A63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C6A63">
        <w:rPr>
          <w:rFonts w:ascii="Huawei Sans" w:eastAsia="方正兰亭黑简体" w:hAnsi="Huawei Sans" w:cs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13E7DE0C" w:rsidR="0020153C" w:rsidRPr="009C6A63" w:rsidRDefault="00D163DF" w:rsidP="00D163DF">
          <w:pPr>
            <w:pStyle w:val="Contents"/>
            <w:tabs>
              <w:tab w:val="left" w:pos="1150"/>
              <w:tab w:val="right" w:pos="9638"/>
            </w:tabs>
            <w:jc w:val="left"/>
            <w:rPr>
              <w:rFonts w:cs="Huawei Sans"/>
            </w:rPr>
          </w:pPr>
          <w:r w:rsidRPr="009C6A63">
            <w:rPr>
              <w:rFonts w:cs="Huawei Sans"/>
              <w:b w:val="0"/>
              <w:bCs w:val="0"/>
              <w:sz w:val="21"/>
              <w:szCs w:val="21"/>
              <w:lang w:val="zh-CN"/>
            </w:rPr>
            <w:tab/>
          </w:r>
          <w:r w:rsidRPr="009C6A63">
            <w:rPr>
              <w:rFonts w:cs="Huawei Sans"/>
              <w:b w:val="0"/>
              <w:bCs w:val="0"/>
              <w:sz w:val="21"/>
              <w:szCs w:val="21"/>
              <w:lang w:val="zh-CN"/>
            </w:rPr>
            <w:tab/>
          </w:r>
          <w:r w:rsidR="0020153C" w:rsidRPr="009C6A63">
            <w:rPr>
              <w:rFonts w:cs="Huawei Sans"/>
              <w:lang w:val="zh-CN"/>
            </w:rPr>
            <w:t>目录</w:t>
          </w:r>
        </w:p>
        <w:p w14:paraId="59987BC1" w14:textId="7E6B649C" w:rsidR="00872A94" w:rsidRDefault="001B396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9C6A63">
            <w:rPr>
              <w:rFonts w:ascii="Huawei Sans" w:hAnsi="Huawei Sans" w:cs="Huawei Sans"/>
              <w:noProof/>
            </w:rPr>
            <w:fldChar w:fldCharType="begin"/>
          </w:r>
          <w:r w:rsidRPr="009C6A63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9C6A63">
            <w:rPr>
              <w:rFonts w:ascii="Huawei Sans" w:hAnsi="Huawei Sans" w:cs="Huawei Sans"/>
              <w:noProof/>
            </w:rPr>
            <w:fldChar w:fldCharType="separate"/>
          </w:r>
          <w:hyperlink w:anchor="_Toc60138028" w:history="1">
            <w:r w:rsidR="00872A94" w:rsidRPr="002D72E0">
              <w:rPr>
                <w:rStyle w:val="af"/>
                <w:rFonts w:cs="Huawei Sans"/>
                <w:noProof/>
              </w:rPr>
              <w:t xml:space="preserve">1 </w:t>
            </w:r>
            <w:r w:rsidR="00872A94" w:rsidRPr="002D72E0">
              <w:rPr>
                <w:rStyle w:val="af"/>
                <w:rFonts w:cs="Huawei Sans"/>
                <w:noProof/>
              </w:rPr>
              <w:t>实验总体介绍</w:t>
            </w:r>
            <w:r w:rsidR="00872A94">
              <w:rPr>
                <w:noProof/>
                <w:webHidden/>
              </w:rPr>
              <w:tab/>
            </w:r>
            <w:r w:rsidR="00872A94">
              <w:rPr>
                <w:noProof/>
                <w:webHidden/>
              </w:rPr>
              <w:fldChar w:fldCharType="begin"/>
            </w:r>
            <w:r w:rsidR="00872A94">
              <w:rPr>
                <w:noProof/>
                <w:webHidden/>
              </w:rPr>
              <w:instrText xml:space="preserve"> PAGEREF _Toc60138028 \h </w:instrText>
            </w:r>
            <w:r w:rsidR="00872A94">
              <w:rPr>
                <w:noProof/>
                <w:webHidden/>
              </w:rPr>
            </w:r>
            <w:r w:rsidR="00872A94">
              <w:rPr>
                <w:noProof/>
                <w:webHidden/>
              </w:rPr>
              <w:fldChar w:fldCharType="separate"/>
            </w:r>
            <w:r w:rsidR="004607ED">
              <w:rPr>
                <w:rFonts w:hint="eastAsia"/>
                <w:noProof/>
                <w:webHidden/>
              </w:rPr>
              <w:t>2</w:t>
            </w:r>
            <w:r w:rsidR="00872A94">
              <w:rPr>
                <w:noProof/>
                <w:webHidden/>
              </w:rPr>
              <w:fldChar w:fldCharType="end"/>
            </w:r>
          </w:hyperlink>
        </w:p>
        <w:p w14:paraId="49D09399" w14:textId="6073F53E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29" w:history="1">
            <w:r w:rsidR="00872A94" w:rsidRPr="002D72E0">
              <w:rPr>
                <w:rStyle w:val="af"/>
                <w:rFonts w:cs="Huawei Sans"/>
                <w:snapToGrid w:val="0"/>
              </w:rPr>
              <w:t>1.1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实验总体介绍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_Toc60138029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</w:t>
            </w:r>
            <w:r w:rsidR="00872A94">
              <w:rPr>
                <w:webHidden/>
              </w:rPr>
              <w:fldChar w:fldCharType="end"/>
            </w:r>
          </w:hyperlink>
        </w:p>
        <w:p w14:paraId="61BB316B" w14:textId="5DBAAED6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0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1.1.1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关于本实验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_Toc60138030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</w:t>
            </w:r>
            <w:r w:rsidR="00872A94">
              <w:rPr>
                <w:webHidden/>
              </w:rPr>
              <w:fldChar w:fldCharType="end"/>
            </w:r>
          </w:hyperlink>
        </w:p>
        <w:p w14:paraId="6563B1BB" w14:textId="61426418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1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1.1.2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实验目的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_Toc60138031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</w:t>
            </w:r>
            <w:r w:rsidR="00872A94">
              <w:rPr>
                <w:webHidden/>
              </w:rPr>
              <w:fldChar w:fldCharType="end"/>
            </w:r>
          </w:hyperlink>
        </w:p>
        <w:p w14:paraId="3CA6474C" w14:textId="5E58297B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2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1.1.3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实验组网介绍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_Toc60138032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</w:t>
            </w:r>
            <w:r w:rsidR="00872A94">
              <w:rPr>
                <w:webHidden/>
              </w:rPr>
              <w:fldChar w:fldCharType="end"/>
            </w:r>
          </w:hyperlink>
        </w:p>
        <w:p w14:paraId="520A0BD2" w14:textId="5DD5DAE1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3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1.1.4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实验资源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_Toc60138033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</w:t>
            </w:r>
            <w:r w:rsidR="00872A94">
              <w:rPr>
                <w:webHidden/>
              </w:rPr>
              <w:fldChar w:fldCharType="end"/>
            </w:r>
          </w:hyperlink>
        </w:p>
        <w:p w14:paraId="66744FA1" w14:textId="1D6D2866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4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1.1.5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实验工具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_Toc60138034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3</w:t>
            </w:r>
            <w:r w:rsidR="00872A94">
              <w:rPr>
                <w:webHidden/>
              </w:rPr>
              <w:fldChar w:fldCharType="end"/>
            </w:r>
          </w:hyperlink>
        </w:p>
        <w:p w14:paraId="171FB340" w14:textId="293FF56B" w:rsidR="00872A9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0138035" w:history="1">
            <w:r w:rsidR="00872A94" w:rsidRPr="002D72E0">
              <w:rPr>
                <w:rStyle w:val="af"/>
                <w:rFonts w:cs="Huawei Sans"/>
                <w:noProof/>
              </w:rPr>
              <w:t xml:space="preserve">2 </w:t>
            </w:r>
            <w:r w:rsidR="00872A94" w:rsidRPr="002D72E0">
              <w:rPr>
                <w:rStyle w:val="af"/>
                <w:rFonts w:cs="Huawei Sans"/>
                <w:noProof/>
              </w:rPr>
              <w:t>鲲鹏平台部署</w:t>
            </w:r>
            <w:r w:rsidR="00872A94" w:rsidRPr="002D72E0">
              <w:rPr>
                <w:rStyle w:val="af"/>
                <w:rFonts w:cs="Huawei Sans"/>
                <w:noProof/>
              </w:rPr>
              <w:t>OA</w:t>
            </w:r>
            <w:r w:rsidR="00872A94" w:rsidRPr="002D72E0">
              <w:rPr>
                <w:rStyle w:val="af"/>
                <w:rFonts w:cs="Huawei Sans"/>
                <w:noProof/>
              </w:rPr>
              <w:t>系统</w:t>
            </w:r>
            <w:r w:rsidR="00872A94">
              <w:rPr>
                <w:noProof/>
                <w:webHidden/>
              </w:rPr>
              <w:tab/>
            </w:r>
            <w:r w:rsidR="00872A94">
              <w:rPr>
                <w:noProof/>
                <w:webHidden/>
              </w:rPr>
              <w:fldChar w:fldCharType="begin"/>
            </w:r>
            <w:r w:rsidR="00872A94">
              <w:rPr>
                <w:noProof/>
                <w:webHidden/>
              </w:rPr>
              <w:instrText xml:space="preserve"> PAGEREF _Toc60138035 \h </w:instrText>
            </w:r>
            <w:r w:rsidR="00872A94">
              <w:rPr>
                <w:noProof/>
                <w:webHidden/>
              </w:rPr>
            </w:r>
            <w:r w:rsidR="00872A94">
              <w:rPr>
                <w:noProof/>
                <w:webHidden/>
              </w:rPr>
              <w:fldChar w:fldCharType="separate"/>
            </w:r>
            <w:r w:rsidR="004607ED">
              <w:rPr>
                <w:rFonts w:hint="eastAsia"/>
                <w:noProof/>
                <w:webHidden/>
              </w:rPr>
              <w:t>4</w:t>
            </w:r>
            <w:r w:rsidR="00872A94">
              <w:rPr>
                <w:noProof/>
                <w:webHidden/>
              </w:rPr>
              <w:fldChar w:fldCharType="end"/>
            </w:r>
          </w:hyperlink>
        </w:p>
        <w:p w14:paraId="362C56F9" w14:textId="22CF1FDD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6" w:history="1">
            <w:r w:rsidR="00872A94" w:rsidRPr="002D72E0">
              <w:rPr>
                <w:rStyle w:val="af"/>
                <w:rFonts w:cs="Huawei Sans"/>
                <w:snapToGrid w:val="0"/>
              </w:rPr>
              <w:t>2.1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实验介绍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_Toc60138036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4</w:t>
            </w:r>
            <w:r w:rsidR="00872A94">
              <w:rPr>
                <w:webHidden/>
              </w:rPr>
              <w:fldChar w:fldCharType="end"/>
            </w:r>
          </w:hyperlink>
        </w:p>
        <w:p w14:paraId="5E115530" w14:textId="284E8364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7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2.1.1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关于本实验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_Toc60138037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4</w:t>
            </w:r>
            <w:r w:rsidR="00872A94">
              <w:rPr>
                <w:webHidden/>
              </w:rPr>
              <w:fldChar w:fldCharType="end"/>
            </w:r>
          </w:hyperlink>
        </w:p>
        <w:p w14:paraId="59FDFE42" w14:textId="6DDFECD8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8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2.1.2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实验目的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_Toc60138038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4</w:t>
            </w:r>
            <w:r w:rsidR="00872A94">
              <w:rPr>
                <w:webHidden/>
              </w:rPr>
              <w:fldChar w:fldCharType="end"/>
            </w:r>
          </w:hyperlink>
        </w:p>
        <w:p w14:paraId="0010126E" w14:textId="5F20DB8F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39" w:history="1">
            <w:r w:rsidR="00872A94" w:rsidRPr="002D72E0">
              <w:rPr>
                <w:rStyle w:val="af"/>
                <w:rFonts w:cs="Huawei Sans"/>
                <w:snapToGrid w:val="0"/>
              </w:rPr>
              <w:t>2.2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应用介绍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_Toc60138039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4</w:t>
            </w:r>
            <w:r w:rsidR="00872A94">
              <w:rPr>
                <w:webHidden/>
              </w:rPr>
              <w:fldChar w:fldCharType="end"/>
            </w:r>
          </w:hyperlink>
        </w:p>
        <w:p w14:paraId="039FC162" w14:textId="67E28FAD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0" w:history="1">
            <w:r w:rsidR="00872A94" w:rsidRPr="002D72E0">
              <w:rPr>
                <w:rStyle w:val="af"/>
                <w:rFonts w:cs="Huawei Sans"/>
                <w:snapToGrid w:val="0"/>
              </w:rPr>
              <w:t>2.3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数据库部署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_Toc60138040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5</w:t>
            </w:r>
            <w:r w:rsidR="00872A94">
              <w:rPr>
                <w:webHidden/>
              </w:rPr>
              <w:fldChar w:fldCharType="end"/>
            </w:r>
          </w:hyperlink>
        </w:p>
        <w:p w14:paraId="22CA81A7" w14:textId="4482C825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1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2.3.1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购买华为云</w:t>
            </w:r>
            <w:r w:rsidR="00872A94" w:rsidRPr="002D72E0">
              <w:rPr>
                <w:rStyle w:val="af"/>
                <w:rFonts w:cs="Huawei Sans"/>
              </w:rPr>
              <w:t>ECS</w:t>
            </w:r>
            <w:r w:rsidR="00872A94" w:rsidRPr="002D72E0">
              <w:rPr>
                <w:rStyle w:val="af"/>
                <w:rFonts w:cs="Huawei Sans"/>
              </w:rPr>
              <w:t>云服务器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_Toc60138041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5</w:t>
            </w:r>
            <w:r w:rsidR="00872A94">
              <w:rPr>
                <w:webHidden/>
              </w:rPr>
              <w:fldChar w:fldCharType="end"/>
            </w:r>
          </w:hyperlink>
        </w:p>
        <w:p w14:paraId="4DDCBBE0" w14:textId="3CB68DD8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2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2.3.2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安装</w:t>
            </w:r>
            <w:r w:rsidR="00872A94" w:rsidRPr="002D72E0">
              <w:rPr>
                <w:rStyle w:val="af"/>
              </w:rPr>
              <w:t>CMake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_Toc60138042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10</w:t>
            </w:r>
            <w:r w:rsidR="00872A94">
              <w:rPr>
                <w:webHidden/>
              </w:rPr>
              <w:fldChar w:fldCharType="end"/>
            </w:r>
          </w:hyperlink>
        </w:p>
        <w:p w14:paraId="282070B2" w14:textId="5657A8F4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3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2.3.3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检查</w:t>
            </w:r>
            <w:r w:rsidR="00872A94" w:rsidRPr="002D72E0">
              <w:rPr>
                <w:rStyle w:val="af"/>
              </w:rPr>
              <w:t>GCC</w:t>
            </w:r>
            <w:r w:rsidR="00872A94" w:rsidRPr="002D72E0">
              <w:rPr>
                <w:rStyle w:val="af"/>
              </w:rPr>
              <w:t>编译器版本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_Toc60138043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13</w:t>
            </w:r>
            <w:r w:rsidR="00872A94">
              <w:rPr>
                <w:webHidden/>
              </w:rPr>
              <w:fldChar w:fldCharType="end"/>
            </w:r>
          </w:hyperlink>
        </w:p>
        <w:p w14:paraId="7F901ADA" w14:textId="2F8C3D9C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4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2.3.4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编译安装</w:t>
            </w:r>
            <w:r w:rsidR="00872A94" w:rsidRPr="002D72E0">
              <w:rPr>
                <w:rStyle w:val="af"/>
              </w:rPr>
              <w:t>MySQL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_Toc60138044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13</w:t>
            </w:r>
            <w:r w:rsidR="00872A94">
              <w:rPr>
                <w:webHidden/>
              </w:rPr>
              <w:fldChar w:fldCharType="end"/>
            </w:r>
          </w:hyperlink>
        </w:p>
        <w:p w14:paraId="56631441" w14:textId="3801F629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5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2.3.5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配置</w:t>
            </w:r>
            <w:r w:rsidR="00872A94" w:rsidRPr="002D72E0">
              <w:rPr>
                <w:rStyle w:val="af"/>
              </w:rPr>
              <w:t>MySQL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_Toc60138045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14</w:t>
            </w:r>
            <w:r w:rsidR="00872A94">
              <w:rPr>
                <w:webHidden/>
              </w:rPr>
              <w:fldChar w:fldCharType="end"/>
            </w:r>
          </w:hyperlink>
        </w:p>
        <w:p w14:paraId="320CF395" w14:textId="382DB281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6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2.3.6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运行</w:t>
            </w:r>
            <w:r w:rsidR="00872A94" w:rsidRPr="002D72E0">
              <w:rPr>
                <w:rStyle w:val="af"/>
              </w:rPr>
              <w:t>MySQL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_Toc60138046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15</w:t>
            </w:r>
            <w:r w:rsidR="00872A94">
              <w:rPr>
                <w:webHidden/>
              </w:rPr>
              <w:fldChar w:fldCharType="end"/>
            </w:r>
          </w:hyperlink>
        </w:p>
        <w:p w14:paraId="35E9592C" w14:textId="636A3DE3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7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2.3.7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导入数据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_Toc60138047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15</w:t>
            </w:r>
            <w:r w:rsidR="00872A94">
              <w:rPr>
                <w:webHidden/>
              </w:rPr>
              <w:fldChar w:fldCharType="end"/>
            </w:r>
          </w:hyperlink>
        </w:p>
        <w:p w14:paraId="540EAFBF" w14:textId="747F9F39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8" w:history="1">
            <w:r w:rsidR="00872A94" w:rsidRPr="002D72E0">
              <w:rPr>
                <w:rStyle w:val="af"/>
                <w:rFonts w:cs="Huawei Sans"/>
                <w:snapToGrid w:val="0"/>
              </w:rPr>
              <w:t>2.4</w:t>
            </w:r>
            <w:r w:rsidR="00872A94" w:rsidRPr="002D72E0">
              <w:rPr>
                <w:rStyle w:val="af"/>
              </w:rPr>
              <w:t xml:space="preserve"> </w:t>
            </w:r>
            <w:r w:rsidR="00872A94" w:rsidRPr="002D72E0">
              <w:rPr>
                <w:rStyle w:val="af"/>
              </w:rPr>
              <w:t>应用部署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_Toc60138048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16</w:t>
            </w:r>
            <w:r w:rsidR="00872A94">
              <w:rPr>
                <w:webHidden/>
              </w:rPr>
              <w:fldChar w:fldCharType="end"/>
            </w:r>
          </w:hyperlink>
        </w:p>
        <w:p w14:paraId="52790628" w14:textId="75DC37FA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49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2.4.1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购买华为云</w:t>
            </w:r>
            <w:r w:rsidR="00872A94" w:rsidRPr="002D72E0">
              <w:rPr>
                <w:rStyle w:val="af"/>
                <w:rFonts w:cs="Huawei Sans"/>
              </w:rPr>
              <w:t>ECS</w:t>
            </w:r>
            <w:r w:rsidR="00872A94" w:rsidRPr="002D72E0">
              <w:rPr>
                <w:rStyle w:val="af"/>
                <w:rFonts w:cs="Huawei Sans"/>
              </w:rPr>
              <w:t>云服务器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_Toc60138049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16</w:t>
            </w:r>
            <w:r w:rsidR="00872A94">
              <w:rPr>
                <w:webHidden/>
              </w:rPr>
              <w:fldChar w:fldCharType="end"/>
            </w:r>
          </w:hyperlink>
        </w:p>
        <w:p w14:paraId="07EE0939" w14:textId="1DA3EF23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0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2.4.2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安装</w:t>
            </w:r>
            <w:r w:rsidR="00872A94" w:rsidRPr="002D72E0">
              <w:rPr>
                <w:rStyle w:val="af"/>
                <w:rFonts w:cs="Huawei Sans"/>
              </w:rPr>
              <w:t>JDK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_Toc60138050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22</w:t>
            </w:r>
            <w:r w:rsidR="00872A94">
              <w:rPr>
                <w:webHidden/>
              </w:rPr>
              <w:fldChar w:fldCharType="end"/>
            </w:r>
          </w:hyperlink>
        </w:p>
        <w:p w14:paraId="51E47745" w14:textId="3D85A2BC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1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2.4.3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安装</w:t>
            </w:r>
            <w:r w:rsidR="00872A94" w:rsidRPr="002D72E0">
              <w:rPr>
                <w:rStyle w:val="af"/>
                <w:rFonts w:cs="Huawei Sans"/>
              </w:rPr>
              <w:t>Maven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_Toc60138051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23</w:t>
            </w:r>
            <w:r w:rsidR="00872A94">
              <w:rPr>
                <w:webHidden/>
              </w:rPr>
              <w:fldChar w:fldCharType="end"/>
            </w:r>
          </w:hyperlink>
        </w:p>
        <w:p w14:paraId="44C0684F" w14:textId="629A64F3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2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2.4.4</w:t>
            </w:r>
            <w:r w:rsidR="00872A94" w:rsidRPr="002D72E0">
              <w:rPr>
                <w:rStyle w:val="af"/>
                <w:rFonts w:cs="Huawei Sans"/>
              </w:rPr>
              <w:t xml:space="preserve"> Maven</w:t>
            </w:r>
            <w:r w:rsidR="00872A94" w:rsidRPr="002D72E0">
              <w:rPr>
                <w:rStyle w:val="af"/>
                <w:rFonts w:cs="Huawei Sans"/>
              </w:rPr>
              <w:t>换源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_Toc60138052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24</w:t>
            </w:r>
            <w:r w:rsidR="00872A94">
              <w:rPr>
                <w:webHidden/>
              </w:rPr>
              <w:fldChar w:fldCharType="end"/>
            </w:r>
          </w:hyperlink>
        </w:p>
        <w:p w14:paraId="246E7B2A" w14:textId="4F80240B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3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2.4.5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克隆项目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_Toc60138053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25</w:t>
            </w:r>
            <w:r w:rsidR="00872A94">
              <w:rPr>
                <w:webHidden/>
              </w:rPr>
              <w:fldChar w:fldCharType="end"/>
            </w:r>
          </w:hyperlink>
        </w:p>
        <w:p w14:paraId="3D77B347" w14:textId="79CB9B48" w:rsidR="00872A94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4" w:history="1">
            <w:r w:rsidR="00872A94" w:rsidRPr="002D72E0">
              <w:rPr>
                <w:rStyle w:val="af"/>
                <w:rFonts w:cs="Huawei Sans"/>
                <w:bCs/>
                <w:snapToGrid w:val="0"/>
              </w:rPr>
              <w:t>2.4.6</w:t>
            </w:r>
            <w:r w:rsidR="00872A94" w:rsidRPr="002D72E0">
              <w:rPr>
                <w:rStyle w:val="af"/>
                <w:rFonts w:cs="Huawei Sans"/>
              </w:rPr>
              <w:t xml:space="preserve"> </w:t>
            </w:r>
            <w:r w:rsidR="00872A94" w:rsidRPr="002D72E0">
              <w:rPr>
                <w:rStyle w:val="af"/>
                <w:rFonts w:cs="Huawei Sans"/>
              </w:rPr>
              <w:t>配置</w:t>
            </w:r>
            <w:r w:rsidR="00872A94" w:rsidRPr="002D72E0">
              <w:rPr>
                <w:rStyle w:val="af"/>
                <w:rFonts w:cs="Huawei Sans"/>
              </w:rPr>
              <w:t>MySQL</w:t>
            </w:r>
            <w:r w:rsidR="00872A94" w:rsidRPr="002D72E0">
              <w:rPr>
                <w:rStyle w:val="af"/>
                <w:rFonts w:cs="Huawei Sans"/>
              </w:rPr>
              <w:t>连接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_Toc60138054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25</w:t>
            </w:r>
            <w:r w:rsidR="00872A94">
              <w:rPr>
                <w:webHidden/>
              </w:rPr>
              <w:fldChar w:fldCharType="end"/>
            </w:r>
          </w:hyperlink>
        </w:p>
        <w:p w14:paraId="34258D66" w14:textId="0EB10D96" w:rsidR="00872A9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0138055" w:history="1">
            <w:r w:rsidR="00872A94" w:rsidRPr="002D72E0">
              <w:rPr>
                <w:rStyle w:val="af"/>
                <w:rFonts w:cs="Huawei Sans"/>
                <w:noProof/>
              </w:rPr>
              <w:t>3</w:t>
            </w:r>
            <w:r w:rsidR="00872A94" w:rsidRPr="002D72E0">
              <w:rPr>
                <w:rStyle w:val="af"/>
                <w:noProof/>
              </w:rPr>
              <w:t xml:space="preserve"> </w:t>
            </w:r>
            <w:r w:rsidR="00872A94" w:rsidRPr="002D72E0">
              <w:rPr>
                <w:rStyle w:val="af"/>
                <w:noProof/>
              </w:rPr>
              <w:t>释放实验资源</w:t>
            </w:r>
            <w:r w:rsidR="00872A94">
              <w:rPr>
                <w:noProof/>
                <w:webHidden/>
              </w:rPr>
              <w:tab/>
            </w:r>
            <w:r w:rsidR="00872A94">
              <w:rPr>
                <w:noProof/>
                <w:webHidden/>
              </w:rPr>
              <w:fldChar w:fldCharType="begin"/>
            </w:r>
            <w:r w:rsidR="00872A94">
              <w:rPr>
                <w:noProof/>
                <w:webHidden/>
              </w:rPr>
              <w:instrText xml:space="preserve"> PAGEREF _Toc60138055 \h </w:instrText>
            </w:r>
            <w:r w:rsidR="00872A94">
              <w:rPr>
                <w:noProof/>
                <w:webHidden/>
              </w:rPr>
            </w:r>
            <w:r w:rsidR="00872A94">
              <w:rPr>
                <w:noProof/>
                <w:webHidden/>
              </w:rPr>
              <w:fldChar w:fldCharType="separate"/>
            </w:r>
            <w:r w:rsidR="004607ED">
              <w:rPr>
                <w:rFonts w:hint="eastAsia"/>
                <w:noProof/>
                <w:webHidden/>
              </w:rPr>
              <w:t>27</w:t>
            </w:r>
            <w:r w:rsidR="00872A94">
              <w:rPr>
                <w:noProof/>
                <w:webHidden/>
              </w:rPr>
              <w:fldChar w:fldCharType="end"/>
            </w:r>
          </w:hyperlink>
        </w:p>
        <w:p w14:paraId="1FAE5D65" w14:textId="2154F480" w:rsidR="00872A94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0138056" w:history="1">
            <w:r w:rsidR="00872A94" w:rsidRPr="002D72E0">
              <w:rPr>
                <w:rStyle w:val="af"/>
                <w:rFonts w:cs="Huawei Sans"/>
                <w:snapToGrid w:val="0"/>
              </w:rPr>
              <w:t>3.1</w:t>
            </w:r>
            <w:r w:rsidR="00872A94" w:rsidRPr="002D72E0">
              <w:rPr>
                <w:rStyle w:val="af"/>
                <w:rFonts w:ascii="Open Sans" w:hAnsi="Open Sans" w:cs="Open Sans"/>
              </w:rPr>
              <w:t xml:space="preserve"> </w:t>
            </w:r>
            <w:r w:rsidR="00872A94" w:rsidRPr="002D72E0">
              <w:rPr>
                <w:rStyle w:val="af"/>
                <w:rFonts w:ascii="Open Sans" w:hAnsi="Open Sans" w:cs="Open Sans"/>
              </w:rPr>
              <w:t>删除按需计费的</w:t>
            </w:r>
            <w:r w:rsidR="00872A94" w:rsidRPr="002D72E0">
              <w:rPr>
                <w:rStyle w:val="af"/>
                <w:rFonts w:ascii="Open Sans" w:hAnsi="Open Sans" w:cs="Open Sans"/>
              </w:rPr>
              <w:t>ECS</w:t>
            </w:r>
            <w:r w:rsidR="00872A94" w:rsidRPr="002D72E0">
              <w:rPr>
                <w:rStyle w:val="af"/>
                <w:rFonts w:ascii="Open Sans" w:hAnsi="Open Sans" w:cs="Open Sans"/>
              </w:rPr>
              <w:t>弹性云服务器</w:t>
            </w:r>
            <w:r w:rsidR="00872A94">
              <w:rPr>
                <w:webHidden/>
              </w:rPr>
              <w:tab/>
            </w:r>
            <w:r w:rsidR="00872A94">
              <w:rPr>
                <w:webHidden/>
              </w:rPr>
              <w:fldChar w:fldCharType="begin"/>
            </w:r>
            <w:r w:rsidR="00872A94">
              <w:rPr>
                <w:webHidden/>
              </w:rPr>
              <w:instrText xml:space="preserve"> PAGEREF _Toc60138056 \h </w:instrText>
            </w:r>
            <w:r w:rsidR="00872A94">
              <w:rPr>
                <w:webHidden/>
              </w:rPr>
            </w:r>
            <w:r w:rsidR="00872A94">
              <w:rPr>
                <w:webHidden/>
              </w:rPr>
              <w:fldChar w:fldCharType="separate"/>
            </w:r>
            <w:r w:rsidR="004607ED">
              <w:rPr>
                <w:rFonts w:hint="eastAsia"/>
                <w:webHidden/>
              </w:rPr>
              <w:t>27</w:t>
            </w:r>
            <w:r w:rsidR="00872A94">
              <w:rPr>
                <w:webHidden/>
              </w:rPr>
              <w:fldChar w:fldCharType="end"/>
            </w:r>
          </w:hyperlink>
        </w:p>
        <w:p w14:paraId="1A1B1C95" w14:textId="7F41AF46" w:rsidR="00B81DEF" w:rsidRPr="009C6A63" w:rsidRDefault="001B3964" w:rsidP="0020153C">
          <w:pPr>
            <w:rPr>
              <w:rFonts w:ascii="Huawei Sans" w:eastAsia="方正兰亭黑简体" w:hAnsi="Huawei Sans" w:cs="Huawei Sans"/>
              <w:lang w:val="zh-CN"/>
            </w:rPr>
          </w:pPr>
          <w:r w:rsidRPr="009C6A63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0B048C6B" w14:textId="6455368F" w:rsidR="00002614" w:rsidRPr="009C6A63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9C6A63">
        <w:rPr>
          <w:rFonts w:ascii="Huawei Sans" w:eastAsia="方正兰亭黑简体" w:hAnsi="Huawei Sans" w:cs="Huawei Sans"/>
          <w:lang w:val="zh-CN"/>
        </w:rPr>
        <w:br w:type="page"/>
      </w:r>
    </w:p>
    <w:p w14:paraId="2DEDFAD2" w14:textId="0C9518FC" w:rsidR="00896E8D" w:rsidRPr="009C6A63" w:rsidRDefault="008C32FB" w:rsidP="00382C74">
      <w:pPr>
        <w:pStyle w:val="1"/>
        <w:rPr>
          <w:rFonts w:cs="Huawei Sans"/>
        </w:rPr>
      </w:pPr>
      <w:bookmarkStart w:id="10" w:name="_Toc466755566"/>
      <w:bookmarkStart w:id="11" w:name="_Toc60138028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C6A63">
        <w:rPr>
          <w:rFonts w:cs="Huawei Sans"/>
        </w:rPr>
        <w:lastRenderedPageBreak/>
        <w:t>实验总体</w:t>
      </w:r>
      <w:r w:rsidR="00896E8D" w:rsidRPr="009C6A63">
        <w:rPr>
          <w:rFonts w:cs="Huawei Sans"/>
        </w:rPr>
        <w:t>介绍</w:t>
      </w:r>
      <w:bookmarkEnd w:id="10"/>
      <w:bookmarkEnd w:id="11"/>
    </w:p>
    <w:p w14:paraId="1DBC270D" w14:textId="635F8C41" w:rsidR="00896E8D" w:rsidRPr="009C6A63" w:rsidRDefault="00896E8D" w:rsidP="008A741A">
      <w:pPr>
        <w:pStyle w:val="2"/>
      </w:pPr>
      <w:bookmarkStart w:id="13" w:name="_Toc437504217"/>
      <w:bookmarkStart w:id="14" w:name="_Toc466755567"/>
      <w:bookmarkStart w:id="15" w:name="_Toc60138029"/>
      <w:r w:rsidRPr="009C6A63">
        <w:t>实验</w:t>
      </w:r>
      <w:r w:rsidR="008C497C" w:rsidRPr="009C6A63">
        <w:t>总体</w:t>
      </w:r>
      <w:r w:rsidRPr="009C6A63">
        <w:t>介绍</w:t>
      </w:r>
      <w:bookmarkEnd w:id="13"/>
      <w:bookmarkEnd w:id="14"/>
      <w:bookmarkEnd w:id="15"/>
    </w:p>
    <w:p w14:paraId="5632F29E" w14:textId="383F6AAA" w:rsidR="00896E8D" w:rsidRPr="009C6A63" w:rsidRDefault="00896E8D" w:rsidP="00382C74">
      <w:pPr>
        <w:pStyle w:val="3"/>
        <w:rPr>
          <w:rFonts w:cs="Huawei Sans"/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60138030"/>
      <w:r w:rsidRPr="009C6A63">
        <w:rPr>
          <w:rFonts w:cs="Huawei Sans"/>
        </w:rPr>
        <w:t>关于本实验</w:t>
      </w:r>
      <w:bookmarkEnd w:id="16"/>
      <w:bookmarkEnd w:id="17"/>
      <w:bookmarkEnd w:id="18"/>
    </w:p>
    <w:p w14:paraId="0D984C39" w14:textId="68644D47" w:rsidR="00B16E10" w:rsidRPr="009C6A63" w:rsidRDefault="004C0AAF" w:rsidP="00EF40AB">
      <w:pPr>
        <w:pStyle w:val="1e"/>
      </w:pPr>
      <w:r>
        <w:t>本</w:t>
      </w:r>
      <w:r w:rsidR="00C61AFA" w:rsidRPr="009C6A63">
        <w:t>实验</w:t>
      </w:r>
      <w:r w:rsidR="00B16E10" w:rsidRPr="009C6A63">
        <w:t>将介绍如何</w:t>
      </w:r>
      <w:r w:rsidR="00DC0D12">
        <w:rPr>
          <w:rFonts w:hint="eastAsia"/>
        </w:rPr>
        <w:t>在</w:t>
      </w:r>
      <w:r w:rsidR="00CD3410">
        <w:rPr>
          <w:rFonts w:hint="eastAsia"/>
        </w:rPr>
        <w:t>鲲鹏</w:t>
      </w:r>
      <w:r w:rsidR="00DC0D12">
        <w:t>平台上部署</w:t>
      </w:r>
      <w:r w:rsidR="00DD1FC2">
        <w:t>企业自动化办公</w:t>
      </w:r>
      <w:r w:rsidR="00DD1FC2">
        <w:rPr>
          <w:rFonts w:hint="eastAsia"/>
        </w:rPr>
        <w:t>（</w:t>
      </w:r>
      <w:r w:rsidR="001B58F3" w:rsidRPr="001B58F3">
        <w:t>Office Automation</w:t>
      </w:r>
      <w:r w:rsidR="001B58F3" w:rsidRPr="001B58F3">
        <w:t>，简称</w:t>
      </w:r>
      <w:r w:rsidR="001B58F3" w:rsidRPr="001B58F3">
        <w:t>OA</w:t>
      </w:r>
      <w:r w:rsidR="00DD1FC2">
        <w:rPr>
          <w:rFonts w:hint="eastAsia"/>
        </w:rPr>
        <w:t>）</w:t>
      </w:r>
      <w:r w:rsidR="00DC0D12">
        <w:t>系统</w:t>
      </w:r>
      <w:r w:rsidR="00B16E10" w:rsidRPr="009C6A63">
        <w:t>。</w:t>
      </w:r>
    </w:p>
    <w:p w14:paraId="502E4B2D" w14:textId="08AF8691" w:rsidR="00FD0200" w:rsidRPr="009C6A63" w:rsidRDefault="00403F93" w:rsidP="00FD0200">
      <w:pPr>
        <w:pStyle w:val="3"/>
        <w:rPr>
          <w:rFonts w:cs="Huawei Sans"/>
        </w:rPr>
      </w:pPr>
      <w:bookmarkStart w:id="19" w:name="_Toc60138031"/>
      <w:r w:rsidRPr="009C6A63">
        <w:rPr>
          <w:rFonts w:cs="Huawei Sans"/>
        </w:rPr>
        <w:t>实验</w:t>
      </w:r>
      <w:r w:rsidR="004E1EB7" w:rsidRPr="009C6A63">
        <w:rPr>
          <w:rFonts w:cs="Huawei Sans"/>
        </w:rPr>
        <w:t>目的</w:t>
      </w:r>
      <w:bookmarkEnd w:id="19"/>
    </w:p>
    <w:p w14:paraId="6AC8F358" w14:textId="751A0475" w:rsidR="00E87290" w:rsidRPr="009C6A63" w:rsidRDefault="00E87290" w:rsidP="00C177A6">
      <w:pPr>
        <w:pStyle w:val="49"/>
        <w:rPr>
          <w:rFonts w:cs="Huawei Sans"/>
        </w:rPr>
      </w:pPr>
      <w:r w:rsidRPr="009C6A63">
        <w:rPr>
          <w:rFonts w:cs="Huawei Sans"/>
        </w:rPr>
        <w:t>掌握华为云鲲鹏云服务的操作方法</w:t>
      </w:r>
      <w:r w:rsidR="006B593D" w:rsidRPr="009C6A63">
        <w:rPr>
          <w:rFonts w:cs="Huawei Sans"/>
        </w:rPr>
        <w:t>；</w:t>
      </w:r>
    </w:p>
    <w:p w14:paraId="2B1A2EAA" w14:textId="4EA06D75" w:rsidR="00896E8D" w:rsidRPr="009C6A63" w:rsidRDefault="00896E8D" w:rsidP="00382C74">
      <w:pPr>
        <w:pStyle w:val="3"/>
        <w:rPr>
          <w:rFonts w:cs="Huawei Sans"/>
        </w:rPr>
      </w:pPr>
      <w:bookmarkStart w:id="20" w:name="_Toc466755570"/>
      <w:bookmarkStart w:id="21" w:name="_Toc60138032"/>
      <w:r w:rsidRPr="009C6A63">
        <w:rPr>
          <w:rFonts w:cs="Huawei Sans"/>
        </w:rPr>
        <w:t>实验</w:t>
      </w:r>
      <w:r w:rsidR="004E1EB7" w:rsidRPr="009C6A63">
        <w:rPr>
          <w:rFonts w:cs="Huawei Sans"/>
        </w:rPr>
        <w:t>组网</w:t>
      </w:r>
      <w:r w:rsidRPr="009C6A63">
        <w:rPr>
          <w:rFonts w:cs="Huawei Sans"/>
        </w:rPr>
        <w:t>介绍</w:t>
      </w:r>
      <w:bookmarkEnd w:id="20"/>
      <w:bookmarkEnd w:id="21"/>
    </w:p>
    <w:p w14:paraId="631DA88B" w14:textId="1195E606" w:rsidR="00C500B3" w:rsidRPr="009C6A63" w:rsidRDefault="00D47AAE" w:rsidP="00313974">
      <w:pPr>
        <w:pStyle w:val="9"/>
        <w:rPr>
          <w:rFonts w:ascii="Huawei Sans" w:hAnsi="Huawei Sans" w:cs="Huawei Sans"/>
        </w:rPr>
      </w:pPr>
      <w:r w:rsidRPr="009C6A63">
        <w:rPr>
          <w:rFonts w:ascii="Huawei Sans" w:hAnsi="Huawei Sans" w:cs="Huawei Sans"/>
        </w:rPr>
        <w:t>实验一</w:t>
      </w:r>
      <w:r w:rsidR="00CD3410">
        <w:rPr>
          <w:rFonts w:ascii="Huawei Sans" w:hAnsi="Huawei Sans" w:cs="Huawei Sans" w:hint="eastAsia"/>
        </w:rPr>
        <w:t xml:space="preserve"> </w:t>
      </w:r>
      <w:r w:rsidR="00CD3410">
        <w:rPr>
          <w:rFonts w:ascii="Huawei Sans" w:hAnsi="Huawei Sans" w:cs="Huawei Sans"/>
        </w:rPr>
        <w:t>鲲鹏</w:t>
      </w:r>
      <w:r w:rsidR="00A61FDF">
        <w:rPr>
          <w:rFonts w:ascii="Huawei Sans" w:hAnsi="Huawei Sans" w:cs="Huawei Sans"/>
        </w:rPr>
        <w:t>平台部署</w:t>
      </w:r>
      <w:r w:rsidR="00C54E75" w:rsidRPr="009C6A63">
        <w:rPr>
          <w:rFonts w:ascii="Huawei Sans" w:hAnsi="Huawei Sans" w:cs="Huawei Sans"/>
        </w:rPr>
        <w:t>OA</w:t>
      </w:r>
      <w:r w:rsidR="00C54E75" w:rsidRPr="009C6A63">
        <w:rPr>
          <w:rFonts w:ascii="Huawei Sans" w:hAnsi="Huawei Sans" w:cs="Huawei Sans"/>
        </w:rPr>
        <w:t>系统</w:t>
      </w:r>
      <w:r w:rsidR="00C500B3" w:rsidRPr="009C6A63">
        <w:rPr>
          <w:rFonts w:ascii="Huawei Sans" w:hAnsi="Huawei Sans" w:cs="Huawei Sans"/>
        </w:rPr>
        <w:t>架构图</w:t>
      </w:r>
    </w:p>
    <w:p w14:paraId="6AB8CFA3" w14:textId="5F4944E0" w:rsidR="00AA7FEB" w:rsidRPr="00AA7FEB" w:rsidRDefault="00E3324A" w:rsidP="00EF40AB">
      <w:pPr>
        <w:pStyle w:val="1e"/>
      </w:pPr>
      <w:r>
        <w:rPr>
          <w:noProof/>
        </w:rPr>
        <w:drawing>
          <wp:inline distT="0" distB="0" distL="0" distR="0" wp14:anchorId="18E43745" wp14:editId="00E81D1E">
            <wp:extent cx="4320000" cy="1995501"/>
            <wp:effectExtent l="0" t="0" r="444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F739" w14:textId="0D337C59" w:rsidR="000C2278" w:rsidRPr="009C6A63" w:rsidRDefault="000C2278" w:rsidP="000C2278">
      <w:pPr>
        <w:pStyle w:val="3"/>
        <w:rPr>
          <w:rFonts w:cs="Huawei Sans"/>
        </w:rPr>
      </w:pPr>
      <w:bookmarkStart w:id="22" w:name="_Toc60138033"/>
      <w:r w:rsidRPr="009C6A63">
        <w:rPr>
          <w:rFonts w:cs="Huawei Sans"/>
        </w:rPr>
        <w:t>实验资源</w:t>
      </w:r>
      <w:bookmarkEnd w:id="22"/>
    </w:p>
    <w:p w14:paraId="706D0E03" w14:textId="77777777" w:rsidR="000C2278" w:rsidRPr="009C6A63" w:rsidRDefault="000C2278" w:rsidP="00EF40AB">
      <w:pPr>
        <w:pStyle w:val="1e"/>
      </w:pPr>
      <w:r w:rsidRPr="009C6A63">
        <w:t>设备名称、型号与版本的对应关系如下：</w:t>
      </w:r>
    </w:p>
    <w:p w14:paraId="22BF6DCC" w14:textId="77777777" w:rsidR="000C2278" w:rsidRPr="009C6A63" w:rsidRDefault="000C2278" w:rsidP="000C2278">
      <w:pPr>
        <w:pStyle w:val="50"/>
        <w:rPr>
          <w:rFonts w:cs="Huawei Sans"/>
        </w:rPr>
      </w:pPr>
      <w:r w:rsidRPr="009C6A63">
        <w:rPr>
          <w:rFonts w:cs="Huawei Sans"/>
        </w:rPr>
        <w:t>实验设备详细信息</w:t>
      </w:r>
    </w:p>
    <w:tbl>
      <w:tblPr>
        <w:tblStyle w:val="V30"/>
        <w:tblW w:w="9200" w:type="dxa"/>
        <w:tblInd w:w="411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1"/>
        <w:gridCol w:w="3686"/>
        <w:gridCol w:w="2963"/>
      </w:tblGrid>
      <w:tr w:rsidR="000C2278" w:rsidRPr="009C6A63" w14:paraId="653BD181" w14:textId="77777777" w:rsidTr="009A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24E3E362" w14:textId="77777777" w:rsidR="000C2278" w:rsidRPr="009C6A63" w:rsidRDefault="000C2278" w:rsidP="004E1551">
            <w:pPr>
              <w:pStyle w:val="59"/>
            </w:pPr>
            <w:r w:rsidRPr="009C6A63">
              <w:t>设备名称</w:t>
            </w:r>
          </w:p>
        </w:tc>
        <w:tc>
          <w:tcPr>
            <w:tcW w:w="3686" w:type="dxa"/>
          </w:tcPr>
          <w:p w14:paraId="5596E9E3" w14:textId="77777777" w:rsidR="000C2278" w:rsidRPr="009C6A63" w:rsidRDefault="000C2278" w:rsidP="004E155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设备型号</w:t>
            </w:r>
          </w:p>
        </w:tc>
        <w:tc>
          <w:tcPr>
            <w:tcW w:w="2963" w:type="dxa"/>
          </w:tcPr>
          <w:p w14:paraId="199787A7" w14:textId="77777777" w:rsidR="000C2278" w:rsidRPr="009C6A63" w:rsidRDefault="000C2278" w:rsidP="004E155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软件版本</w:t>
            </w:r>
          </w:p>
        </w:tc>
      </w:tr>
      <w:tr w:rsidR="000C2278" w:rsidRPr="009C6A63" w14:paraId="6359A406" w14:textId="77777777" w:rsidTr="009A3F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5B703258" w14:textId="1B465187" w:rsidR="000C2278" w:rsidRPr="009C6A63" w:rsidRDefault="00CD3410" w:rsidP="004E1551">
            <w:pPr>
              <w:pStyle w:val="59"/>
            </w:pPr>
            <w:r>
              <w:t>鲲鹏</w:t>
            </w:r>
            <w:r w:rsidR="000C2278" w:rsidRPr="009C6A63">
              <w:t>平台</w:t>
            </w:r>
            <w:r>
              <w:t>MySQL</w:t>
            </w:r>
            <w:r w:rsidR="000C2278" w:rsidRPr="009C6A63">
              <w:t>服务器</w:t>
            </w:r>
          </w:p>
          <w:p w14:paraId="7A4838C0" w14:textId="7C9E0B54" w:rsidR="000C2278" w:rsidRPr="002A4C31" w:rsidRDefault="00D37490" w:rsidP="004E1551">
            <w:pPr>
              <w:pStyle w:val="59"/>
              <w:rPr>
                <w:lang w:val="en-US"/>
              </w:rPr>
            </w:pPr>
            <w:r>
              <w:t>ecs</w:t>
            </w:r>
            <w:r w:rsidR="000C2278" w:rsidRPr="009C6A63">
              <w:t>-</w:t>
            </w:r>
            <w:proofErr w:type="spellStart"/>
            <w:r w:rsidR="00CD3410">
              <w:rPr>
                <w:lang w:val="en-US"/>
              </w:rPr>
              <w:t>mysql</w:t>
            </w:r>
            <w:proofErr w:type="spellEnd"/>
          </w:p>
        </w:tc>
        <w:tc>
          <w:tcPr>
            <w:tcW w:w="3686" w:type="dxa"/>
          </w:tcPr>
          <w:p w14:paraId="3FB61556" w14:textId="599BBF42" w:rsidR="000C2278" w:rsidRPr="009C6A63" w:rsidRDefault="00CD3410" w:rsidP="00CD3410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鲲鹏</w:t>
            </w:r>
            <w:r w:rsidR="000C2278" w:rsidRPr="009C6A63">
              <w:t>计算，通用计算增强型，</w:t>
            </w:r>
            <w:r>
              <w:t>k</w:t>
            </w:r>
            <w:r w:rsidR="000C2278" w:rsidRPr="009C6A63">
              <w:t>c</w:t>
            </w:r>
            <w:r>
              <w:t>1</w:t>
            </w:r>
            <w:r w:rsidR="000C2278" w:rsidRPr="009C6A63">
              <w:t>.large.2 | 2vCPUs | 4GB</w:t>
            </w:r>
          </w:p>
        </w:tc>
        <w:tc>
          <w:tcPr>
            <w:tcW w:w="2963" w:type="dxa"/>
          </w:tcPr>
          <w:p w14:paraId="475D5A2F" w14:textId="7922EC53" w:rsidR="000C2278" w:rsidRPr="009C6A63" w:rsidRDefault="00C31B9D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openEuler 20.03</w:t>
            </w:r>
            <w:r w:rsidRPr="009C6A63">
              <w:t xml:space="preserve"> 64bit</w:t>
            </w:r>
          </w:p>
        </w:tc>
      </w:tr>
      <w:tr w:rsidR="000C2278" w:rsidRPr="009C6A63" w14:paraId="1ECD7C61" w14:textId="77777777" w:rsidTr="009A3F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0F66A0D" w14:textId="77777777" w:rsidR="000C2278" w:rsidRPr="009C6A63" w:rsidRDefault="000C2278" w:rsidP="004E1551">
            <w:pPr>
              <w:pStyle w:val="59"/>
            </w:pPr>
            <w:r w:rsidRPr="009C6A63">
              <w:lastRenderedPageBreak/>
              <w:t>鲲鹏平台</w:t>
            </w:r>
            <w:r w:rsidRPr="009C6A63">
              <w:t>OA</w:t>
            </w:r>
            <w:r w:rsidRPr="009C6A63">
              <w:t>系统服务器</w:t>
            </w:r>
          </w:p>
          <w:p w14:paraId="084F2F78" w14:textId="4C91ED42" w:rsidR="000C2278" w:rsidRPr="009C6A63" w:rsidRDefault="00D37490" w:rsidP="00CD3410">
            <w:pPr>
              <w:pStyle w:val="59"/>
            </w:pPr>
            <w:r>
              <w:t>ecs</w:t>
            </w:r>
            <w:r w:rsidR="000C2278" w:rsidRPr="009C6A63">
              <w:t>-</w:t>
            </w:r>
            <w:r>
              <w:t>oa</w:t>
            </w:r>
            <w:r w:rsidR="00CD3410" w:rsidRPr="009C6A63">
              <w:t xml:space="preserve"> </w:t>
            </w:r>
          </w:p>
        </w:tc>
        <w:tc>
          <w:tcPr>
            <w:tcW w:w="3686" w:type="dxa"/>
          </w:tcPr>
          <w:p w14:paraId="60DCD1A7" w14:textId="47654160" w:rsidR="000C2278" w:rsidRPr="009C6A63" w:rsidRDefault="000C2278" w:rsidP="00CD3410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鲲</w:t>
            </w:r>
            <w:r w:rsidR="00CD3410">
              <w:t>鹏计算，</w:t>
            </w:r>
            <w:r w:rsidRPr="009C6A63">
              <w:t>通用计算增强型，</w:t>
            </w:r>
            <w:r w:rsidRPr="009C6A63">
              <w:t>kc1.</w:t>
            </w:r>
            <w:r w:rsidR="00CD3410">
              <w:t>2x</w:t>
            </w:r>
            <w:r w:rsidRPr="009C6A63">
              <w:t xml:space="preserve">large.2 | </w:t>
            </w:r>
            <w:r w:rsidR="00CD3410">
              <w:t>8</w:t>
            </w:r>
            <w:r w:rsidRPr="009C6A63">
              <w:t xml:space="preserve">vCPUs | </w:t>
            </w:r>
            <w:r w:rsidR="00CD3410">
              <w:t>16</w:t>
            </w:r>
            <w:r w:rsidRPr="009C6A63">
              <w:t>GB</w:t>
            </w:r>
          </w:p>
        </w:tc>
        <w:tc>
          <w:tcPr>
            <w:tcW w:w="2963" w:type="dxa"/>
          </w:tcPr>
          <w:p w14:paraId="1263EED1" w14:textId="332C4A65" w:rsidR="000C2278" w:rsidRPr="009C6A63" w:rsidRDefault="00C31B9D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openEuler 20.03</w:t>
            </w:r>
            <w:r w:rsidRPr="009C6A63">
              <w:t xml:space="preserve"> 64bit</w:t>
            </w:r>
            <w:r w:rsidR="000C2278" w:rsidRPr="009C6A63">
              <w:t xml:space="preserve"> with ARM</w:t>
            </w:r>
          </w:p>
        </w:tc>
      </w:tr>
    </w:tbl>
    <w:p w14:paraId="336B7855" w14:textId="2C6BD1D0" w:rsidR="00401567" w:rsidRPr="009C6A63" w:rsidRDefault="00401567" w:rsidP="00401567">
      <w:pPr>
        <w:pStyle w:val="3"/>
        <w:rPr>
          <w:rFonts w:cs="Huawei Sans"/>
        </w:rPr>
      </w:pPr>
      <w:bookmarkStart w:id="23" w:name="_Toc60138034"/>
      <w:r w:rsidRPr="009C6A63">
        <w:rPr>
          <w:rFonts w:cs="Huawei Sans"/>
        </w:rPr>
        <w:t>实验工具</w:t>
      </w:r>
      <w:bookmarkEnd w:id="23"/>
    </w:p>
    <w:p w14:paraId="3A3E6EE4" w14:textId="77777777" w:rsidR="00CD78C4" w:rsidRPr="009C6A63" w:rsidRDefault="00CD78C4" w:rsidP="00CD78C4">
      <w:pPr>
        <w:pStyle w:val="50"/>
        <w:rPr>
          <w:rFonts w:cs="Huawei Sans"/>
        </w:rPr>
      </w:pPr>
      <w:r w:rsidRPr="009C6A63">
        <w:rPr>
          <w:rFonts w:cs="Huawei Sans"/>
        </w:rPr>
        <w:t>实验工具详细信息</w:t>
      </w:r>
    </w:p>
    <w:tbl>
      <w:tblPr>
        <w:tblStyle w:val="V30"/>
        <w:tblW w:w="877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0"/>
        <w:gridCol w:w="4111"/>
        <w:gridCol w:w="2691"/>
      </w:tblGrid>
      <w:tr w:rsidR="00401567" w:rsidRPr="009C6A63" w14:paraId="36E9398C" w14:textId="77777777" w:rsidTr="009A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3CF43636" w14:textId="7EDA541D" w:rsidR="00401567" w:rsidRPr="009C6A63" w:rsidRDefault="00B16540" w:rsidP="004E1551">
            <w:pPr>
              <w:pStyle w:val="59"/>
              <w:rPr>
                <w:i/>
              </w:rPr>
            </w:pPr>
            <w:r w:rsidRPr="009C6A63">
              <w:t>名称</w:t>
            </w:r>
          </w:p>
        </w:tc>
        <w:tc>
          <w:tcPr>
            <w:tcW w:w="4111" w:type="dxa"/>
          </w:tcPr>
          <w:p w14:paraId="7FD08D94" w14:textId="41BF906A" w:rsidR="00401567" w:rsidRPr="009C6A63" w:rsidRDefault="00401567" w:rsidP="004E155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C6A63">
              <w:t>下载链接</w:t>
            </w:r>
          </w:p>
        </w:tc>
        <w:tc>
          <w:tcPr>
            <w:tcW w:w="2691" w:type="dxa"/>
          </w:tcPr>
          <w:p w14:paraId="7ED47068" w14:textId="77777777" w:rsidR="00401567" w:rsidRPr="009C6A63" w:rsidRDefault="00401567" w:rsidP="004E155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C6A63">
              <w:t>用途</w:t>
            </w:r>
          </w:p>
        </w:tc>
      </w:tr>
      <w:tr w:rsidR="00401567" w:rsidRPr="009C6A63" w14:paraId="646F7E61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2C517BC3" w14:textId="68E0E272" w:rsidR="00401567" w:rsidRPr="002A4C31" w:rsidRDefault="002A4C31" w:rsidP="004E1551">
            <w:pPr>
              <w:pStyle w:val="59"/>
              <w:rPr>
                <w:i/>
              </w:rPr>
            </w:pPr>
            <w:r>
              <w:t>P</w:t>
            </w:r>
            <w:r w:rsidR="00401567" w:rsidRPr="009C6A63">
              <w:t>u</w:t>
            </w:r>
            <w:r>
              <w:t>TTY</w:t>
            </w:r>
          </w:p>
        </w:tc>
        <w:tc>
          <w:tcPr>
            <w:tcW w:w="4111" w:type="dxa"/>
          </w:tcPr>
          <w:p w14:paraId="209DD5BF" w14:textId="77777777" w:rsidR="008F1FE6" w:rsidRDefault="00D3749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"/>
                <w:color w:val="auto"/>
                <w:szCs w:val="24"/>
                <w:lang w:val="en-US"/>
              </w:rPr>
            </w:pPr>
            <w:r>
              <w:rPr>
                <w:rStyle w:val="af"/>
                <w:color w:val="auto"/>
                <w:szCs w:val="24"/>
                <w:lang w:val="en-US"/>
              </w:rPr>
              <w:t>win32</w:t>
            </w:r>
            <w:r>
              <w:rPr>
                <w:rStyle w:val="af"/>
                <w:rFonts w:hint="eastAsia"/>
                <w:color w:val="auto"/>
                <w:szCs w:val="24"/>
                <w:lang w:val="en-US"/>
              </w:rPr>
              <w:t>位：</w:t>
            </w:r>
          </w:p>
          <w:p w14:paraId="37C48AC1" w14:textId="1418E9CB" w:rsidR="00401567" w:rsidRPr="008F1FE6" w:rsidRDefault="0000000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"/>
                <w:color w:val="auto"/>
                <w:szCs w:val="24"/>
                <w:lang w:val="en-US"/>
              </w:rPr>
            </w:pPr>
            <w:hyperlink r:id="rId14" w:history="1">
              <w:r w:rsidR="00D37490" w:rsidRPr="008F1FE6">
                <w:rPr>
                  <w:rStyle w:val="af"/>
                  <w:szCs w:val="24"/>
                  <w:lang w:val="en-US"/>
                </w:rPr>
                <w:t>https://the.earth.li/~sgtatham/putty/latest/w32/putty-0.74-installer.msi</w:t>
              </w:r>
            </w:hyperlink>
          </w:p>
          <w:p w14:paraId="23AB53E2" w14:textId="6B758B06" w:rsidR="00D37490" w:rsidRPr="00BA1DC5" w:rsidRDefault="00D3749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"/>
                <w:szCs w:val="24"/>
                <w:lang w:val="en-US"/>
              </w:rPr>
            </w:pPr>
            <w:r w:rsidRPr="00BA1DC5">
              <w:rPr>
                <w:rStyle w:val="af"/>
                <w:szCs w:val="24"/>
                <w:lang w:val="en-US"/>
              </w:rPr>
              <w:t>win64</w:t>
            </w:r>
            <w:r>
              <w:rPr>
                <w:rStyle w:val="af"/>
                <w:szCs w:val="24"/>
              </w:rPr>
              <w:t>位</w:t>
            </w:r>
            <w:r w:rsidRPr="00BA1DC5">
              <w:rPr>
                <w:rStyle w:val="af"/>
                <w:rFonts w:hint="eastAsia"/>
                <w:szCs w:val="24"/>
                <w:lang w:val="en-US"/>
              </w:rPr>
              <w:t>：</w:t>
            </w:r>
          </w:p>
          <w:p w14:paraId="176349E3" w14:textId="1ACDD0D0" w:rsidR="00D37490" w:rsidRPr="00BA1DC5" w:rsidRDefault="0000000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n-US"/>
              </w:rPr>
            </w:pPr>
            <w:hyperlink r:id="rId15" w:history="1">
              <w:r w:rsidR="00D37490" w:rsidRPr="00BA1DC5">
                <w:rPr>
                  <w:rStyle w:val="af"/>
                  <w:i/>
                  <w:lang w:val="en-US"/>
                </w:rPr>
                <w:t>https://the.earth.li/~sgtatham/putty/latest/w64/putty-64bit-0.74-installer.msi</w:t>
              </w:r>
            </w:hyperlink>
          </w:p>
          <w:p w14:paraId="33BE4963" w14:textId="77777777" w:rsidR="008F1FE6" w:rsidRPr="00BA1DC5" w:rsidRDefault="00D37490" w:rsidP="008F1F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n-US"/>
              </w:rPr>
            </w:pPr>
            <w:proofErr w:type="spellStart"/>
            <w:r w:rsidRPr="00BA1DC5">
              <w:rPr>
                <w:i/>
                <w:lang w:val="en-US"/>
              </w:rPr>
              <w:t>unix</w:t>
            </w:r>
            <w:proofErr w:type="spellEnd"/>
            <w:r w:rsidRPr="00BA1DC5">
              <w:rPr>
                <w:i/>
                <w:lang w:val="en-US"/>
              </w:rPr>
              <w:t>:</w:t>
            </w:r>
          </w:p>
          <w:p w14:paraId="4D05C1C1" w14:textId="2612218D" w:rsidR="00D37490" w:rsidRPr="00BA1DC5" w:rsidRDefault="00D37490" w:rsidP="008F1F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n-US"/>
              </w:rPr>
            </w:pPr>
            <w:r w:rsidRPr="00BA1DC5">
              <w:rPr>
                <w:i/>
                <w:lang w:val="en-US"/>
              </w:rPr>
              <w:t>https://the.earth.li/~sgtatham/putty/latest/putty-0.74.tar.gz</w:t>
            </w:r>
          </w:p>
        </w:tc>
        <w:tc>
          <w:tcPr>
            <w:tcW w:w="2691" w:type="dxa"/>
          </w:tcPr>
          <w:p w14:paraId="70E6E1C0" w14:textId="77777777" w:rsidR="00401567" w:rsidRPr="009C6A63" w:rsidRDefault="00401567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C6A63">
              <w:t>远程登录工具</w:t>
            </w:r>
          </w:p>
        </w:tc>
      </w:tr>
      <w:tr w:rsidR="00401567" w:rsidRPr="009C6A63" w14:paraId="27D3B2CD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2450445A" w14:textId="21A78D66" w:rsidR="00401567" w:rsidRPr="002A4C31" w:rsidRDefault="002A4C31" w:rsidP="004E1551">
            <w:pPr>
              <w:pStyle w:val="59"/>
              <w:rPr>
                <w:i/>
              </w:rPr>
            </w:pPr>
            <w:r>
              <w:t>W</w:t>
            </w:r>
            <w:r w:rsidR="00401567" w:rsidRPr="009C6A63">
              <w:t>in</w:t>
            </w:r>
            <w:r>
              <w:t>SCP</w:t>
            </w:r>
          </w:p>
        </w:tc>
        <w:tc>
          <w:tcPr>
            <w:tcW w:w="4111" w:type="dxa"/>
          </w:tcPr>
          <w:p w14:paraId="365B06DD" w14:textId="64D07AA6" w:rsidR="00401567" w:rsidRPr="009C6A63" w:rsidRDefault="0000000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hyperlink r:id="rId16" w:history="1">
              <w:r w:rsidR="00F2531E">
                <w:rPr>
                  <w:rStyle w:val="af"/>
                </w:rPr>
                <w:t>https://winscp.net/eng/download.php</w:t>
              </w:r>
            </w:hyperlink>
          </w:p>
        </w:tc>
        <w:tc>
          <w:tcPr>
            <w:tcW w:w="2691" w:type="dxa"/>
          </w:tcPr>
          <w:p w14:paraId="5D2321C7" w14:textId="77777777" w:rsidR="00401567" w:rsidRPr="009C6A63" w:rsidRDefault="00401567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C6A63">
              <w:t>远程传输工具</w:t>
            </w:r>
          </w:p>
        </w:tc>
      </w:tr>
      <w:tr w:rsidR="00010EB1" w:rsidRPr="009C6A63" w14:paraId="0320F9B5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7A4CA1E8" w14:textId="46976DDB" w:rsidR="00010EB1" w:rsidRPr="009C6A63" w:rsidRDefault="00010EB1" w:rsidP="004E1551">
            <w:pPr>
              <w:pStyle w:val="59"/>
            </w:pPr>
            <w:r w:rsidRPr="009C6A63">
              <w:t>Git</w:t>
            </w:r>
          </w:p>
        </w:tc>
        <w:tc>
          <w:tcPr>
            <w:tcW w:w="4111" w:type="dxa"/>
          </w:tcPr>
          <w:p w14:paraId="68EC3604" w14:textId="2CFE3043" w:rsidR="00010EB1" w:rsidRPr="004E1551" w:rsidRDefault="00000000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F2531E">
                <w:rPr>
                  <w:rStyle w:val="af"/>
                </w:rPr>
                <w:t>https://git-scm.com/downloads</w:t>
              </w:r>
            </w:hyperlink>
          </w:p>
        </w:tc>
        <w:tc>
          <w:tcPr>
            <w:tcW w:w="2691" w:type="dxa"/>
          </w:tcPr>
          <w:p w14:paraId="48E137A8" w14:textId="2BEEBA3E" w:rsidR="00010EB1" w:rsidRPr="009C6A63" w:rsidRDefault="00010EB1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分布式版本控制系统</w:t>
            </w:r>
          </w:p>
        </w:tc>
      </w:tr>
      <w:tr w:rsidR="00C012B1" w:rsidRPr="009C6A63" w14:paraId="6456D293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470484B3" w14:textId="71D94DB5" w:rsidR="00C012B1" w:rsidRPr="009C6A63" w:rsidRDefault="00C012B1" w:rsidP="004E1551">
            <w:pPr>
              <w:pStyle w:val="59"/>
            </w:pPr>
            <w:r w:rsidRPr="009C6A63">
              <w:t>Maven</w:t>
            </w:r>
          </w:p>
        </w:tc>
        <w:tc>
          <w:tcPr>
            <w:tcW w:w="4111" w:type="dxa"/>
          </w:tcPr>
          <w:p w14:paraId="1363B1BA" w14:textId="7584EAAD" w:rsidR="00C012B1" w:rsidRPr="004E1551" w:rsidRDefault="009A71C1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71C1">
              <w:rPr>
                <w:rStyle w:val="af"/>
                <w:color w:val="auto"/>
                <w:lang w:val="en-US"/>
              </w:rPr>
              <w:t>https://mirrors.huaweicloud.com/apache/maven/maven-3/3.6.3/binaries/apache-maven-3.6.3-bin.tar.gz</w:t>
            </w:r>
          </w:p>
        </w:tc>
        <w:tc>
          <w:tcPr>
            <w:tcW w:w="2691" w:type="dxa"/>
          </w:tcPr>
          <w:p w14:paraId="72A5F938" w14:textId="307F9BC7" w:rsidR="00C012B1" w:rsidRPr="009C6A63" w:rsidRDefault="00C012B1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软件项目管理工具</w:t>
            </w:r>
          </w:p>
        </w:tc>
      </w:tr>
      <w:tr w:rsidR="00625409" w:rsidRPr="009C6A63" w14:paraId="68C0B551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62A614E0" w14:textId="525A3663" w:rsidR="00625409" w:rsidRPr="009C6A63" w:rsidRDefault="00FA6ACD" w:rsidP="004E1551">
            <w:pPr>
              <w:pStyle w:val="59"/>
            </w:pPr>
            <w:r w:rsidRPr="009C6A63">
              <w:t>o</w:t>
            </w:r>
            <w:r w:rsidR="00625409" w:rsidRPr="009C6A63">
              <w:t>asys</w:t>
            </w:r>
            <w:r w:rsidRPr="009C6A63">
              <w:t>_mysql</w:t>
            </w:r>
          </w:p>
        </w:tc>
        <w:tc>
          <w:tcPr>
            <w:tcW w:w="4111" w:type="dxa"/>
          </w:tcPr>
          <w:p w14:paraId="187BC865" w14:textId="47C140DD" w:rsidR="00625409" w:rsidRPr="004E1551" w:rsidRDefault="00FA6ACD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"/>
                <w:color w:val="auto"/>
                <w:lang w:val="en-US"/>
              </w:rPr>
            </w:pPr>
            <w:r w:rsidRPr="004E1551">
              <w:rPr>
                <w:rStyle w:val="af"/>
                <w:color w:val="auto"/>
                <w:lang w:val="en-US"/>
              </w:rPr>
              <w:t>https://gitee.com/github-5407963/oasys_mysql</w:t>
            </w:r>
          </w:p>
        </w:tc>
        <w:tc>
          <w:tcPr>
            <w:tcW w:w="2691" w:type="dxa"/>
          </w:tcPr>
          <w:p w14:paraId="5FC37732" w14:textId="67692E47" w:rsidR="00625409" w:rsidRPr="009C6A63" w:rsidRDefault="00625409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OA</w:t>
            </w:r>
            <w:r w:rsidRPr="009C6A63">
              <w:t>系统项目源代码</w:t>
            </w:r>
          </w:p>
        </w:tc>
      </w:tr>
      <w:tr w:rsidR="00613282" w:rsidRPr="009C6A63" w14:paraId="01751852" w14:textId="77777777" w:rsidTr="009A3F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7792D334" w14:textId="788167BC" w:rsidR="00613282" w:rsidRPr="009C6A63" w:rsidRDefault="00B73823" w:rsidP="004E1551">
            <w:pPr>
              <w:pStyle w:val="59"/>
            </w:pPr>
            <w:r w:rsidRPr="009C6A63">
              <w:t>oasys_mysql.sql</w:t>
            </w:r>
          </w:p>
        </w:tc>
        <w:tc>
          <w:tcPr>
            <w:tcW w:w="4111" w:type="dxa"/>
          </w:tcPr>
          <w:p w14:paraId="56BD6C06" w14:textId="1240F9F2" w:rsidR="00613282" w:rsidRPr="004E1551" w:rsidRDefault="002A2EFB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"/>
                <w:color w:val="auto"/>
                <w:lang w:val="en-US"/>
              </w:rPr>
            </w:pPr>
            <w:r w:rsidRPr="004E1551">
              <w:rPr>
                <w:rStyle w:val="af"/>
                <w:color w:val="auto"/>
                <w:lang w:val="en-US"/>
              </w:rPr>
              <w:t>https://kunpeng-porting-camp.obs.cn-north-4.myhuaweicloud.com/</w:t>
            </w:r>
            <w:r w:rsidR="00B73823" w:rsidRPr="004E1551">
              <w:rPr>
                <w:rStyle w:val="af"/>
                <w:color w:val="auto"/>
                <w:lang w:val="en-US"/>
              </w:rPr>
              <w:t>oasys_mysql.sql</w:t>
            </w:r>
          </w:p>
        </w:tc>
        <w:tc>
          <w:tcPr>
            <w:tcW w:w="2691" w:type="dxa"/>
          </w:tcPr>
          <w:p w14:paraId="3BE5FF04" w14:textId="46C62678" w:rsidR="00613282" w:rsidRPr="009C6A63" w:rsidRDefault="00027F8A" w:rsidP="004E155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A63">
              <w:t>OA</w:t>
            </w:r>
            <w:r w:rsidRPr="009C6A63">
              <w:t>系统</w:t>
            </w:r>
            <w:r w:rsidR="006347C1" w:rsidRPr="009C6A63">
              <w:t>MySQL</w:t>
            </w:r>
            <w:r w:rsidR="00613282" w:rsidRPr="009C6A63">
              <w:t>数据库</w:t>
            </w:r>
            <w:r w:rsidRPr="009C6A63">
              <w:t>脚本</w:t>
            </w:r>
          </w:p>
        </w:tc>
      </w:tr>
    </w:tbl>
    <w:p w14:paraId="0159088F" w14:textId="6BCCD07E" w:rsidR="001A43EC" w:rsidRPr="009C6A63" w:rsidRDefault="00CD3410" w:rsidP="00A84E98">
      <w:pPr>
        <w:pStyle w:val="1"/>
        <w:rPr>
          <w:rFonts w:cs="Huawei Sans"/>
        </w:rPr>
      </w:pPr>
      <w:bookmarkStart w:id="24" w:name="_Toc60138035"/>
      <w:r>
        <w:rPr>
          <w:rFonts w:cs="Huawei Sans"/>
        </w:rPr>
        <w:lastRenderedPageBreak/>
        <w:t>鲲鹏平台部署</w:t>
      </w:r>
      <w:r w:rsidRPr="009C6A63">
        <w:rPr>
          <w:rFonts w:cs="Huawei Sans"/>
        </w:rPr>
        <w:t>OA</w:t>
      </w:r>
      <w:r w:rsidRPr="009C6A63">
        <w:rPr>
          <w:rFonts w:cs="Huawei Sans"/>
        </w:rPr>
        <w:t>系统</w:t>
      </w:r>
      <w:bookmarkEnd w:id="24"/>
    </w:p>
    <w:p w14:paraId="4FA9FD70" w14:textId="77777777" w:rsidR="001A43EC" w:rsidRPr="009C6A63" w:rsidRDefault="001A43EC" w:rsidP="008A741A">
      <w:pPr>
        <w:pStyle w:val="2"/>
      </w:pPr>
      <w:bookmarkStart w:id="25" w:name="_Toc60138036"/>
      <w:r w:rsidRPr="009C6A63">
        <w:t>实验介绍</w:t>
      </w:r>
      <w:bookmarkEnd w:id="25"/>
    </w:p>
    <w:p w14:paraId="476C80F6" w14:textId="77777777" w:rsidR="001A43EC" w:rsidRPr="009C6A63" w:rsidRDefault="001A43EC" w:rsidP="001A43EC">
      <w:pPr>
        <w:pStyle w:val="3"/>
        <w:rPr>
          <w:rFonts w:cs="Huawei Sans"/>
          <w:bCs/>
          <w:i/>
          <w:iCs/>
          <w:color w:val="0000FF"/>
          <w:kern w:val="2"/>
          <w:sz w:val="21"/>
        </w:rPr>
      </w:pPr>
      <w:bookmarkStart w:id="26" w:name="_Toc60138037"/>
      <w:r w:rsidRPr="009C6A63">
        <w:rPr>
          <w:rFonts w:cs="Huawei Sans"/>
        </w:rPr>
        <w:t>关于本实验</w:t>
      </w:r>
      <w:bookmarkEnd w:id="26"/>
    </w:p>
    <w:p w14:paraId="289C496A" w14:textId="66AC8CD2" w:rsidR="001A43EC" w:rsidRPr="009C6A63" w:rsidRDefault="001A43EC" w:rsidP="00EF40AB">
      <w:pPr>
        <w:pStyle w:val="1e"/>
      </w:pPr>
      <w:r w:rsidRPr="009C6A63">
        <w:t>本实验通过</w:t>
      </w:r>
      <w:r w:rsidR="00BA599F" w:rsidRPr="009C6A63">
        <w:t>一个开源的</w:t>
      </w:r>
      <w:r w:rsidR="00BA599F" w:rsidRPr="009C6A63">
        <w:t>OA</w:t>
      </w:r>
      <w:r w:rsidR="00BA599F" w:rsidRPr="009C6A63">
        <w:t>系统实例</w:t>
      </w:r>
      <w:r w:rsidRPr="009C6A63">
        <w:t>，实现</w:t>
      </w:r>
      <w:r w:rsidR="00BA599F" w:rsidRPr="009C6A63">
        <w:t>OA</w:t>
      </w:r>
      <w:r w:rsidR="00BA599F" w:rsidRPr="009C6A63">
        <w:t>系统在</w:t>
      </w:r>
      <w:r w:rsidR="008C29DE" w:rsidRPr="009C6A63">
        <w:t>华为云</w:t>
      </w:r>
      <w:r w:rsidR="00872A94">
        <w:rPr>
          <w:rFonts w:hint="eastAsia"/>
        </w:rPr>
        <w:t>鲲鹏</w:t>
      </w:r>
      <w:r w:rsidR="002A19EE" w:rsidRPr="009C6A63">
        <w:t>云服务器</w:t>
      </w:r>
      <w:r w:rsidR="00BA599F" w:rsidRPr="009C6A63">
        <w:t>上的部署</w:t>
      </w:r>
      <w:r w:rsidRPr="009C6A63">
        <w:t>。</w:t>
      </w:r>
    </w:p>
    <w:p w14:paraId="0EB93E81" w14:textId="016F20AA" w:rsidR="001A43EC" w:rsidRPr="009C6A63" w:rsidRDefault="001A43EC" w:rsidP="001A43EC">
      <w:pPr>
        <w:pStyle w:val="3"/>
        <w:rPr>
          <w:rFonts w:cs="Huawei Sans"/>
        </w:rPr>
      </w:pPr>
      <w:bookmarkStart w:id="27" w:name="_Toc60138038"/>
      <w:r w:rsidRPr="009C6A63">
        <w:rPr>
          <w:rFonts w:cs="Huawei Sans"/>
        </w:rPr>
        <w:t>实验目的</w:t>
      </w:r>
      <w:bookmarkEnd w:id="27"/>
    </w:p>
    <w:p w14:paraId="65E022B5" w14:textId="3B07F015" w:rsidR="001A43EC" w:rsidRPr="009C6A63" w:rsidRDefault="001A43EC" w:rsidP="00C177A6">
      <w:pPr>
        <w:pStyle w:val="49"/>
        <w:rPr>
          <w:rFonts w:cs="Huawei Sans"/>
        </w:rPr>
      </w:pPr>
      <w:r w:rsidRPr="009C6A63">
        <w:rPr>
          <w:rFonts w:cs="Huawei Sans"/>
        </w:rPr>
        <w:t>掌握</w:t>
      </w:r>
      <w:r w:rsidR="002A19EE" w:rsidRPr="009C6A63">
        <w:rPr>
          <w:rFonts w:cs="Huawei Sans"/>
        </w:rPr>
        <w:t>应用在</w:t>
      </w:r>
      <w:r w:rsidR="008C29DE" w:rsidRPr="009C6A63">
        <w:rPr>
          <w:rFonts w:cs="Huawei Sans"/>
        </w:rPr>
        <w:t>华为云</w:t>
      </w:r>
      <w:r w:rsidR="00CD3410">
        <w:rPr>
          <w:rFonts w:cs="Huawei Sans"/>
        </w:rPr>
        <w:t>鲲鹏</w:t>
      </w:r>
      <w:r w:rsidR="009C247B" w:rsidRPr="009C6A63">
        <w:rPr>
          <w:rFonts w:cs="Huawei Sans"/>
        </w:rPr>
        <w:t>云服务器上</w:t>
      </w:r>
      <w:r w:rsidRPr="009C6A63">
        <w:rPr>
          <w:rFonts w:cs="Huawei Sans"/>
        </w:rPr>
        <w:t>的</w:t>
      </w:r>
      <w:r w:rsidR="009C247B" w:rsidRPr="009C6A63">
        <w:rPr>
          <w:rFonts w:cs="Huawei Sans"/>
        </w:rPr>
        <w:t>部署和</w:t>
      </w:r>
      <w:r w:rsidRPr="009C6A63">
        <w:rPr>
          <w:rFonts w:cs="Huawei Sans"/>
        </w:rPr>
        <w:t>配置</w:t>
      </w:r>
      <w:r w:rsidR="00C339BE" w:rsidRPr="009C6A63">
        <w:rPr>
          <w:rFonts w:cs="Huawei Sans"/>
        </w:rPr>
        <w:t>流程</w:t>
      </w:r>
      <w:r w:rsidRPr="009C6A63">
        <w:rPr>
          <w:rFonts w:cs="Huawei Sans"/>
        </w:rPr>
        <w:t>。</w:t>
      </w:r>
    </w:p>
    <w:p w14:paraId="3D714BD8" w14:textId="6311CA8A" w:rsidR="001A43EC" w:rsidRPr="009C6A63" w:rsidRDefault="009C6CC7" w:rsidP="008C29DE">
      <w:pPr>
        <w:pStyle w:val="49"/>
        <w:rPr>
          <w:rFonts w:cs="Huawei Sans"/>
        </w:rPr>
      </w:pPr>
      <w:r w:rsidRPr="009C6A63">
        <w:rPr>
          <w:rFonts w:cs="Huawei Sans"/>
        </w:rPr>
        <w:t>掌握华为云数据库</w:t>
      </w:r>
      <w:r w:rsidR="008C29DE" w:rsidRPr="009C6A63">
        <w:rPr>
          <w:rFonts w:cs="Huawei Sans"/>
        </w:rPr>
        <w:t>的部署和配置</w:t>
      </w:r>
      <w:r w:rsidR="00C339BE" w:rsidRPr="009C6A63">
        <w:rPr>
          <w:rFonts w:cs="Huawei Sans"/>
        </w:rPr>
        <w:t>流程</w:t>
      </w:r>
      <w:r w:rsidR="008C29DE" w:rsidRPr="009C6A63">
        <w:rPr>
          <w:rFonts w:cs="Huawei Sans"/>
        </w:rPr>
        <w:t>。</w:t>
      </w:r>
    </w:p>
    <w:p w14:paraId="293D1BFD" w14:textId="156DA295" w:rsidR="001A43EC" w:rsidRPr="009C6A63" w:rsidRDefault="00F66CE3" w:rsidP="008A741A">
      <w:pPr>
        <w:pStyle w:val="2"/>
      </w:pPr>
      <w:bookmarkStart w:id="28" w:name="_Toc60138039"/>
      <w:r w:rsidRPr="009C6A63">
        <w:t>应用介绍</w:t>
      </w:r>
      <w:bookmarkEnd w:id="28"/>
    </w:p>
    <w:p w14:paraId="55C5577E" w14:textId="2E8E3AC8" w:rsidR="00245A45" w:rsidRPr="009C6A63" w:rsidRDefault="008B5111" w:rsidP="00EF40AB">
      <w:pPr>
        <w:pStyle w:val="1e"/>
      </w:pPr>
      <w:r w:rsidRPr="009C6A63">
        <w:t>办公自动化（</w:t>
      </w:r>
      <w:r w:rsidRPr="009C6A63">
        <w:t>O</w:t>
      </w:r>
      <w:r w:rsidR="00E60281">
        <w:t xml:space="preserve">ffice </w:t>
      </w:r>
      <w:r w:rsidRPr="009C6A63">
        <w:t>A</w:t>
      </w:r>
      <w:r w:rsidR="00E60281">
        <w:t>utomation</w:t>
      </w:r>
      <w:r w:rsidRPr="009C6A63">
        <w:t>）</w:t>
      </w:r>
      <w:r w:rsidR="00521B2B">
        <w:rPr>
          <w:rFonts w:hint="eastAsia"/>
        </w:rPr>
        <w:t>系统</w:t>
      </w:r>
      <w:r w:rsidRPr="009C6A63">
        <w:t>是面向组织的日常运作和管理，员工及管理者使用频率最高的应用系统，极大提高公司的办公效率。</w:t>
      </w:r>
      <w:proofErr w:type="spellStart"/>
      <w:r w:rsidR="00A95E76" w:rsidRPr="009C6A63">
        <w:t>O</w:t>
      </w:r>
      <w:r w:rsidRPr="009C6A63">
        <w:t>asys</w:t>
      </w:r>
      <w:proofErr w:type="spellEnd"/>
      <w:r w:rsidR="00A95E76">
        <w:rPr>
          <w:rFonts w:hint="eastAsia"/>
        </w:rPr>
        <w:t>项目</w:t>
      </w:r>
      <w:r w:rsidR="00433B27">
        <w:rPr>
          <w:rFonts w:hint="eastAsia"/>
        </w:rPr>
        <w:t>(</w:t>
      </w:r>
      <w:hyperlink r:id="rId18" w:history="1">
        <w:r w:rsidR="00372B6E">
          <w:rPr>
            <w:rStyle w:val="af"/>
          </w:rPr>
          <w:t>https://gitee.com/github-5407963/oasys_mysql</w:t>
        </w:r>
      </w:hyperlink>
      <w:r w:rsidR="00433B27">
        <w:t>)</w:t>
      </w:r>
      <w:r w:rsidRPr="009C6A63">
        <w:t>是一个</w:t>
      </w:r>
      <w:r w:rsidR="00B04D56">
        <w:t>开源的</w:t>
      </w:r>
      <w:r w:rsidRPr="009C6A63">
        <w:t>OA</w:t>
      </w:r>
      <w:r w:rsidR="00A26D5D" w:rsidRPr="009C6A63">
        <w:t>办公自动化应用</w:t>
      </w:r>
      <w:r w:rsidRPr="009C6A63">
        <w:t>，使用</w:t>
      </w:r>
      <w:r w:rsidRPr="009C6A63">
        <w:t>Maven</w:t>
      </w:r>
      <w:r w:rsidRPr="009C6A63">
        <w:t>进行项目管理，基于</w:t>
      </w:r>
      <w:r w:rsidR="002B7714" w:rsidRPr="009C6A63">
        <w:t>S</w:t>
      </w:r>
      <w:r w:rsidRPr="009C6A63">
        <w:t>pring</w:t>
      </w:r>
      <w:r w:rsidR="002B7714" w:rsidRPr="009C6A63">
        <w:t xml:space="preserve"> B</w:t>
      </w:r>
      <w:r w:rsidRPr="009C6A63">
        <w:t>oot</w:t>
      </w:r>
      <w:r w:rsidRPr="009C6A63">
        <w:t>框架开发的项目，</w:t>
      </w:r>
      <w:r w:rsidR="002B7714" w:rsidRPr="009C6A63">
        <w:t>MySQL</w:t>
      </w:r>
      <w:r w:rsidRPr="009C6A63">
        <w:t>底层数据库，前端采用</w:t>
      </w:r>
      <w:proofErr w:type="spellStart"/>
      <w:r w:rsidR="00DE5C3F" w:rsidRPr="009C6A63">
        <w:t>F</w:t>
      </w:r>
      <w:r w:rsidRPr="009C6A63">
        <w:t>reemarker</w:t>
      </w:r>
      <w:proofErr w:type="spellEnd"/>
      <w:r w:rsidRPr="009C6A63">
        <w:t>模板引擎，</w:t>
      </w:r>
      <w:r w:rsidRPr="009C6A63">
        <w:t>Bootstrap</w:t>
      </w:r>
      <w:r w:rsidRPr="009C6A63">
        <w:t>作为前端</w:t>
      </w:r>
      <w:r w:rsidRPr="009C6A63">
        <w:t>UI</w:t>
      </w:r>
      <w:r w:rsidRPr="009C6A63">
        <w:t>框架，集成了</w:t>
      </w:r>
      <w:r w:rsidR="00DE5C3F" w:rsidRPr="009C6A63">
        <w:t>JPA</w:t>
      </w:r>
      <w:r w:rsidRPr="009C6A63">
        <w:t>、</w:t>
      </w:r>
      <w:proofErr w:type="spellStart"/>
      <w:r w:rsidR="00DE5C3F" w:rsidRPr="009C6A63">
        <w:t>M</w:t>
      </w:r>
      <w:r w:rsidR="004B3312" w:rsidRPr="009C6A63">
        <w:t>yB</w:t>
      </w:r>
      <w:r w:rsidRPr="009C6A63">
        <w:t>atis</w:t>
      </w:r>
      <w:proofErr w:type="spellEnd"/>
      <w:r w:rsidRPr="009C6A63">
        <w:t>等框架。</w:t>
      </w:r>
    </w:p>
    <w:p w14:paraId="60C165F5" w14:textId="5DCBF075" w:rsidR="00113C9C" w:rsidRPr="009C6A63" w:rsidRDefault="00113C9C" w:rsidP="00EF40AB">
      <w:pPr>
        <w:pStyle w:val="1e"/>
      </w:pPr>
      <w:r w:rsidRPr="009C6A63">
        <w:rPr>
          <w:noProof/>
        </w:rPr>
        <w:drawing>
          <wp:inline distT="0" distB="0" distL="0" distR="0" wp14:anchorId="45A56B3B" wp14:editId="7BC985C0">
            <wp:extent cx="5454000" cy="2964622"/>
            <wp:effectExtent l="19050" t="19050" r="13970" b="26670"/>
            <wp:docPr id="37" name="图片 37" descr="主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主页面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964622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2D4E58" w14:textId="302A7176" w:rsidR="002A79D6" w:rsidRDefault="002A79D6" w:rsidP="008A741A">
      <w:pPr>
        <w:pStyle w:val="2"/>
      </w:pPr>
      <w:bookmarkStart w:id="29" w:name="_Toc60138040"/>
      <w:r>
        <w:lastRenderedPageBreak/>
        <w:t>数据库部署</w:t>
      </w:r>
      <w:bookmarkEnd w:id="29"/>
    </w:p>
    <w:p w14:paraId="2614DB65" w14:textId="77777777" w:rsidR="00DA4FED" w:rsidRPr="009C6A63" w:rsidRDefault="00DA4FED" w:rsidP="00DA4FED">
      <w:pPr>
        <w:pStyle w:val="3"/>
        <w:rPr>
          <w:rFonts w:cs="Huawei Sans"/>
        </w:rPr>
      </w:pPr>
      <w:bookmarkStart w:id="30" w:name="_Toc60138041"/>
      <w:bookmarkStart w:id="31" w:name="_Toc40962434"/>
      <w:r w:rsidRPr="009C6A63">
        <w:rPr>
          <w:rFonts w:cs="Huawei Sans"/>
        </w:rPr>
        <w:t>购买华为云</w:t>
      </w:r>
      <w:r w:rsidRPr="009C6A63">
        <w:rPr>
          <w:rFonts w:cs="Huawei Sans"/>
        </w:rPr>
        <w:t>ECS</w:t>
      </w:r>
      <w:r w:rsidRPr="009C6A63">
        <w:rPr>
          <w:rFonts w:cs="Huawei Sans"/>
        </w:rPr>
        <w:t>云服务器</w:t>
      </w:r>
      <w:bookmarkEnd w:id="30"/>
    </w:p>
    <w:p w14:paraId="093178F4" w14:textId="2171C63A" w:rsidR="00DA4FED" w:rsidRPr="009C6A63" w:rsidRDefault="00DA4FED" w:rsidP="000F5ECC">
      <w:pPr>
        <w:pStyle w:val="30"/>
      </w:pPr>
      <w:r w:rsidRPr="009C6A63">
        <w:t>使用</w:t>
      </w:r>
      <w:r w:rsidRPr="009C6A63">
        <w:t>PC</w:t>
      </w:r>
      <w:r w:rsidRPr="009C6A63">
        <w:t>上的浏览器访问华为云官网：</w:t>
      </w:r>
      <w:r w:rsidR="008750A5">
        <w:fldChar w:fldCharType="begin"/>
      </w:r>
      <w:r w:rsidR="008750A5">
        <w:instrText xml:space="preserve"> HYPERLINK "https://www.huaweicloud.com/?locale=zh-cn" </w:instrText>
      </w:r>
      <w:r w:rsidR="008750A5">
        <w:fldChar w:fldCharType="separate"/>
      </w:r>
      <w:r w:rsidRPr="009C6A63">
        <w:rPr>
          <w:rStyle w:val="af"/>
        </w:rPr>
        <w:t>https://www.huaweicloud.com/?locale=zh-cn</w:t>
      </w:r>
      <w:r w:rsidR="008750A5">
        <w:rPr>
          <w:rStyle w:val="af"/>
        </w:rPr>
        <w:fldChar w:fldCharType="end"/>
      </w:r>
      <w:r w:rsidRPr="009C6A63">
        <w:t>，单击页面右上角的</w:t>
      </w:r>
      <w:r w:rsidRPr="009C6A63">
        <w:t>“</w:t>
      </w:r>
      <w:r w:rsidRPr="009C6A63">
        <w:t>登录</w:t>
      </w:r>
      <w:r w:rsidRPr="009C6A63">
        <w:t>”</w:t>
      </w:r>
      <w:r w:rsidRPr="009C6A63">
        <w:t>，进入华为云账号登录页面。</w:t>
      </w:r>
      <w:r w:rsidRPr="009C6A63">
        <w:rPr>
          <w:noProof/>
        </w:rPr>
        <w:t xml:space="preserve"> </w:t>
      </w:r>
    </w:p>
    <w:p w14:paraId="49F9D227" w14:textId="77777777" w:rsidR="00DA4FED" w:rsidRPr="009C6A63" w:rsidRDefault="00DA4FED" w:rsidP="00EF40AB">
      <w:pPr>
        <w:pStyle w:val="1e"/>
      </w:pPr>
      <w:r w:rsidRPr="009C6A63">
        <w:rPr>
          <w:noProof/>
        </w:rPr>
        <w:drawing>
          <wp:inline distT="0" distB="0" distL="0" distR="0" wp14:anchorId="07365720" wp14:editId="4AB92B7C">
            <wp:extent cx="5454000" cy="1904203"/>
            <wp:effectExtent l="19050" t="19050" r="13970" b="2032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0420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FFEDC6" w14:textId="3BA22D1D" w:rsidR="00DA4FED" w:rsidRPr="009C6A63" w:rsidRDefault="00DA4FED" w:rsidP="000F5ECC">
      <w:pPr>
        <w:pStyle w:val="30"/>
      </w:pPr>
      <w:r w:rsidRPr="009C6A63">
        <w:t>单击右下角的</w:t>
      </w:r>
      <w:r w:rsidRPr="009C6A63">
        <w:t>“IAM</w:t>
      </w:r>
      <w:r w:rsidR="002647E3">
        <w:t>用户登录</w:t>
      </w:r>
      <w:r w:rsidRPr="009C6A63">
        <w:t>”</w:t>
      </w:r>
      <w:r w:rsidRPr="009C6A63">
        <w:t>，进入华为云</w:t>
      </w:r>
      <w:r w:rsidRPr="009C6A63">
        <w:t>IAM</w:t>
      </w:r>
      <w:r w:rsidRPr="009C6A63">
        <w:t>用户登录页面。</w:t>
      </w:r>
      <w:r w:rsidR="004F51A4">
        <w:rPr>
          <w:rFonts w:hint="eastAsia"/>
        </w:rPr>
        <w:t>若使用个人</w:t>
      </w:r>
      <w:r w:rsidR="002463EC">
        <w:rPr>
          <w:rFonts w:hint="eastAsia"/>
        </w:rPr>
        <w:t>账号</w:t>
      </w:r>
      <w:r w:rsidR="004F51A4">
        <w:rPr>
          <w:rFonts w:hint="eastAsia"/>
        </w:rPr>
        <w:t>，则直接在此界面进行</w:t>
      </w:r>
      <w:r w:rsidR="004F51A4">
        <w:t>“</w:t>
      </w:r>
      <w:r w:rsidR="002463EC">
        <w:t>账号</w:t>
      </w:r>
      <w:r w:rsidR="004F51A4">
        <w:t>登录</w:t>
      </w:r>
      <w:r w:rsidR="004F51A4" w:rsidRPr="009C6A63">
        <w:t>”</w:t>
      </w:r>
      <w:r w:rsidR="004F51A4">
        <w:rPr>
          <w:rFonts w:hint="eastAsia"/>
        </w:rPr>
        <w:t>。</w:t>
      </w:r>
    </w:p>
    <w:p w14:paraId="685182F8" w14:textId="676C2714" w:rsidR="00DA4FED" w:rsidRPr="009C6A63" w:rsidRDefault="002647E3" w:rsidP="00EF40AB">
      <w:pPr>
        <w:pStyle w:val="1e"/>
      </w:pPr>
      <w:r>
        <w:rPr>
          <w:noProof/>
        </w:rPr>
        <w:drawing>
          <wp:inline distT="0" distB="0" distL="0" distR="0" wp14:anchorId="3B2414F7" wp14:editId="2B4D50E6">
            <wp:extent cx="2880000" cy="3118703"/>
            <wp:effectExtent l="19050" t="19050" r="15875" b="2476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187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A4D39" w14:textId="77777777" w:rsidR="00DA4FED" w:rsidRPr="009C6A63" w:rsidRDefault="00DA4FED" w:rsidP="000F5ECC">
      <w:pPr>
        <w:pStyle w:val="30"/>
      </w:pPr>
      <w:r w:rsidRPr="009C6A63">
        <w:t>输入账号名，用户名和密码，单击下方的</w:t>
      </w:r>
      <w:r w:rsidRPr="009C6A63">
        <w:t>“</w:t>
      </w:r>
      <w:r w:rsidRPr="009C6A63">
        <w:t>登录</w:t>
      </w:r>
      <w:r w:rsidRPr="009C6A63">
        <w:t>”</w:t>
      </w:r>
      <w:r w:rsidRPr="009C6A63">
        <w:t>，登录华为云官网。</w:t>
      </w:r>
    </w:p>
    <w:p w14:paraId="7E11311C" w14:textId="45C51490" w:rsidR="00DA4FED" w:rsidRPr="009C6A63" w:rsidRDefault="002647E3" w:rsidP="00EF40AB">
      <w:pPr>
        <w:pStyle w:val="1e"/>
      </w:pPr>
      <w:r>
        <w:rPr>
          <w:noProof/>
        </w:rPr>
        <w:lastRenderedPageBreak/>
        <w:drawing>
          <wp:inline distT="0" distB="0" distL="0" distR="0" wp14:anchorId="34B2BF31" wp14:editId="3E9AE55A">
            <wp:extent cx="2880000" cy="3488824"/>
            <wp:effectExtent l="19050" t="19050" r="15875" b="165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88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960238" w14:textId="77777777" w:rsidR="00DA4FED" w:rsidRPr="009C6A63" w:rsidRDefault="00DA4FED" w:rsidP="000F5ECC">
      <w:pPr>
        <w:pStyle w:val="30"/>
      </w:pPr>
      <w:r w:rsidRPr="009C6A63">
        <w:t>在华为云首页，单击右上角的</w:t>
      </w:r>
      <w:r w:rsidRPr="009C6A63">
        <w:t>“</w:t>
      </w:r>
      <w:r w:rsidRPr="009C6A63">
        <w:t>控制台</w:t>
      </w:r>
      <w:r w:rsidRPr="009C6A63">
        <w:t>”</w:t>
      </w:r>
      <w:r w:rsidRPr="009C6A63">
        <w:t>，进入控制台操作页面。</w:t>
      </w:r>
    </w:p>
    <w:p w14:paraId="39E012B5" w14:textId="77777777" w:rsidR="00DA4FED" w:rsidRPr="009C6A63" w:rsidRDefault="00DA4FED" w:rsidP="00EF40AB">
      <w:pPr>
        <w:pStyle w:val="1e"/>
      </w:pPr>
      <w:r w:rsidRPr="009C6A63">
        <w:rPr>
          <w:noProof/>
        </w:rPr>
        <w:drawing>
          <wp:inline distT="0" distB="0" distL="0" distR="0" wp14:anchorId="6E3CD95E" wp14:editId="2F6BD89F">
            <wp:extent cx="5454000" cy="2200727"/>
            <wp:effectExtent l="19050" t="19050" r="13970" b="2857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072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3A870A" w14:textId="77777777" w:rsidR="00DA4FED" w:rsidRPr="009C6A63" w:rsidRDefault="00DA4FED" w:rsidP="000F5ECC">
      <w:pPr>
        <w:pStyle w:val="30"/>
      </w:pPr>
      <w:r w:rsidRPr="009C6A63">
        <w:t>在页面左上角，选择区域</w:t>
      </w:r>
      <w:r w:rsidRPr="009C6A63">
        <w:t>“</w:t>
      </w:r>
      <w:r w:rsidRPr="009C6A63">
        <w:t>北京四</w:t>
      </w:r>
      <w:r w:rsidRPr="009C6A63">
        <w:t>”</w:t>
      </w:r>
      <w:r w:rsidRPr="009C6A63">
        <w:t>，单击</w:t>
      </w:r>
      <w:r w:rsidRPr="009C6A63">
        <w:t>“</w:t>
      </w:r>
      <w:r w:rsidRPr="009C6A63">
        <w:t>服务列表</w:t>
      </w:r>
      <w:r w:rsidRPr="009C6A63">
        <w:t>”</w:t>
      </w:r>
      <w:r w:rsidRPr="009C6A63">
        <w:t>，选择</w:t>
      </w:r>
      <w:r w:rsidRPr="009C6A63">
        <w:t>“</w:t>
      </w:r>
      <w:r w:rsidRPr="009C6A63">
        <w:t>计算</w:t>
      </w:r>
      <w:r w:rsidRPr="009C6A63">
        <w:t xml:space="preserve"> </w:t>
      </w:r>
      <w:r>
        <w:rPr>
          <w:rFonts w:hint="eastAsia"/>
        </w:rPr>
        <w:t>-</w:t>
      </w:r>
      <w:r w:rsidRPr="009C6A63">
        <w:t xml:space="preserve">&gt; </w:t>
      </w:r>
      <w:r w:rsidRPr="009C6A63">
        <w:t>弹性云服务器</w:t>
      </w:r>
      <w:r w:rsidRPr="009C6A63">
        <w:t>ECS”</w:t>
      </w:r>
      <w:r w:rsidRPr="009C6A63">
        <w:t>，进入弹性云服务器列表页面。</w:t>
      </w:r>
    </w:p>
    <w:p w14:paraId="345B69F1" w14:textId="77777777" w:rsidR="00DA4FED" w:rsidRPr="009C6A63" w:rsidRDefault="00DA4FED" w:rsidP="00EF40AB">
      <w:pPr>
        <w:pStyle w:val="1e"/>
      </w:pPr>
      <w:r w:rsidRPr="009C6A63">
        <w:rPr>
          <w:noProof/>
        </w:rPr>
        <w:lastRenderedPageBreak/>
        <w:drawing>
          <wp:inline distT="0" distB="0" distL="0" distR="0" wp14:anchorId="57620DC6" wp14:editId="67B73FBE">
            <wp:extent cx="5454000" cy="2152800"/>
            <wp:effectExtent l="19050" t="19050" r="13970" b="190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528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FC1E30" w14:textId="77777777" w:rsidR="00DA4FED" w:rsidRPr="009C6A63" w:rsidRDefault="00DA4FED" w:rsidP="000F5ECC">
      <w:pPr>
        <w:pStyle w:val="30"/>
      </w:pPr>
      <w:r w:rsidRPr="009C6A63">
        <w:t>单击页面右上角的</w:t>
      </w:r>
      <w:r w:rsidRPr="009C6A63">
        <w:t>“</w:t>
      </w:r>
      <w:r w:rsidRPr="009C6A63">
        <w:t>购买弹性云服务器</w:t>
      </w:r>
      <w:r w:rsidRPr="009C6A63">
        <w:t>”</w:t>
      </w:r>
      <w:r w:rsidRPr="009C6A63">
        <w:t>。</w:t>
      </w:r>
    </w:p>
    <w:p w14:paraId="301EF6E6" w14:textId="77777777" w:rsidR="00DA4FED" w:rsidRPr="009C6A63" w:rsidRDefault="00DA4FED" w:rsidP="00EF40AB">
      <w:pPr>
        <w:pStyle w:val="1e"/>
      </w:pPr>
      <w:r w:rsidRPr="009C6A63">
        <w:rPr>
          <w:noProof/>
        </w:rPr>
        <w:drawing>
          <wp:inline distT="0" distB="0" distL="0" distR="0" wp14:anchorId="7C153B8E" wp14:editId="559AA721">
            <wp:extent cx="5454000" cy="1698221"/>
            <wp:effectExtent l="19050" t="19050" r="13970" b="1651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9822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F298C4" w14:textId="7EBB0CB8" w:rsidR="00DA4FED" w:rsidRPr="009C6A63" w:rsidRDefault="00DA4FED" w:rsidP="000F5ECC">
      <w:pPr>
        <w:pStyle w:val="30"/>
      </w:pPr>
      <w:r w:rsidRPr="009C6A63">
        <w:t>进入弹性云服务器的基础配置页面，选择基础配置（</w:t>
      </w:r>
      <w:r w:rsidR="009303D3">
        <w:t>按需计费</w:t>
      </w:r>
      <w:r w:rsidR="009303D3">
        <w:rPr>
          <w:rFonts w:hint="eastAsia"/>
        </w:rPr>
        <w:t>，</w:t>
      </w:r>
      <w:r w:rsidR="00CD3410">
        <w:rPr>
          <w:rFonts w:hint="eastAsia"/>
        </w:rPr>
        <w:t>鲲鹏</w:t>
      </w:r>
      <w:r w:rsidRPr="009C6A63">
        <w:t>计算，</w:t>
      </w:r>
      <w:r w:rsidR="00CD3410">
        <w:t>鲲鹏</w:t>
      </w:r>
      <w:r w:rsidRPr="009C6A63">
        <w:t>通用计算增强型，</w:t>
      </w:r>
      <w:r w:rsidR="00CD3410">
        <w:t>kc1</w:t>
      </w:r>
      <w:r w:rsidR="00282EE8">
        <w:t>.large.</w:t>
      </w:r>
      <w:r w:rsidR="000A1C98">
        <w:t>2</w:t>
      </w:r>
      <w:r w:rsidR="0061214E">
        <w:t xml:space="preserve"> </w:t>
      </w:r>
      <w:r w:rsidR="00CD3410">
        <w:t>8</w:t>
      </w:r>
      <w:r w:rsidR="000F3086">
        <w:t xml:space="preserve">vCPUs | </w:t>
      </w:r>
      <w:r w:rsidR="00CD3410">
        <w:t>16</w:t>
      </w:r>
      <w:r w:rsidRPr="009C6A63">
        <w:t>GB</w:t>
      </w:r>
      <w:r w:rsidRPr="009C6A63">
        <w:t>，</w:t>
      </w:r>
      <w:r w:rsidR="00122A5E" w:rsidRPr="00122A5E">
        <w:rPr>
          <w:color w:val="FF0000"/>
        </w:rPr>
        <w:t xml:space="preserve">Huawei Cloud </w:t>
      </w:r>
      <w:proofErr w:type="spellStart"/>
      <w:r w:rsidR="00122A5E" w:rsidRPr="00122A5E">
        <w:rPr>
          <w:color w:val="FF0000"/>
        </w:rPr>
        <w:t>EulerOS</w:t>
      </w:r>
      <w:proofErr w:type="spellEnd"/>
      <w:r w:rsidR="00122A5E" w:rsidRPr="00122A5E">
        <w:rPr>
          <w:color w:val="FF0000"/>
        </w:rPr>
        <w:t xml:space="preserve"> 2.0 </w:t>
      </w:r>
      <w:r w:rsidR="00122A5E" w:rsidRPr="00122A5E">
        <w:rPr>
          <w:color w:val="FF0000"/>
        </w:rPr>
        <w:t>标准版</w:t>
      </w:r>
      <w:r w:rsidR="00122A5E" w:rsidRPr="00122A5E">
        <w:rPr>
          <w:color w:val="FF0000"/>
        </w:rPr>
        <w:t xml:space="preserve"> 64</w:t>
      </w:r>
      <w:r w:rsidR="00122A5E" w:rsidRPr="00122A5E">
        <w:rPr>
          <w:color w:val="FF0000"/>
        </w:rPr>
        <w:t>位</w:t>
      </w:r>
      <w:r w:rsidR="00122A5E" w:rsidRPr="00122A5E">
        <w:rPr>
          <w:color w:val="FF0000"/>
        </w:rPr>
        <w:t xml:space="preserve"> ARM</w:t>
      </w:r>
      <w:r w:rsidR="00122A5E" w:rsidRPr="00122A5E">
        <w:rPr>
          <w:color w:val="FF0000"/>
        </w:rPr>
        <w:t>版</w:t>
      </w:r>
      <w:r w:rsidRPr="009C6A63">
        <w:t>），单击</w:t>
      </w:r>
      <w:r w:rsidRPr="009C6A63">
        <w:t>“</w:t>
      </w:r>
      <w:r w:rsidRPr="009C6A63">
        <w:t>下一步：网络配置</w:t>
      </w:r>
      <w:r w:rsidRPr="009C6A63">
        <w:t>”</w:t>
      </w:r>
      <w:r w:rsidRPr="009C6A63">
        <w:t>。</w:t>
      </w:r>
    </w:p>
    <w:p w14:paraId="2BDB6E6C" w14:textId="16588634" w:rsidR="00DA4FED" w:rsidRPr="009C6A63" w:rsidRDefault="00CD3410" w:rsidP="00EF40AB">
      <w:pPr>
        <w:pStyle w:val="1e"/>
      </w:pPr>
      <w:r>
        <w:rPr>
          <w:noProof/>
        </w:rPr>
        <w:drawing>
          <wp:inline distT="0" distB="0" distL="0" distR="0" wp14:anchorId="5D21368E" wp14:editId="7AE2D8B9">
            <wp:extent cx="5365750" cy="2099980"/>
            <wp:effectExtent l="19050" t="19050" r="2540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4" cy="2105449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27E932" w14:textId="6D31BC86" w:rsidR="00DA4FED" w:rsidRPr="009C6A63" w:rsidRDefault="00122A5E" w:rsidP="00EF40AB">
      <w:pPr>
        <w:pStyle w:val="1e"/>
      </w:pPr>
      <w:r w:rsidRPr="00122A5E">
        <w:rPr>
          <w:noProof/>
        </w:rPr>
        <w:lastRenderedPageBreak/>
        <w:drawing>
          <wp:inline distT="0" distB="0" distL="0" distR="0" wp14:anchorId="74D036B2" wp14:editId="2C474458">
            <wp:extent cx="5346072" cy="1343452"/>
            <wp:effectExtent l="0" t="0" r="6985" b="952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07" cy="13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F356" w14:textId="27CFE3D4" w:rsidR="00DA4FED" w:rsidRPr="009C6A63" w:rsidRDefault="00DA4FED" w:rsidP="000F5ECC">
      <w:pPr>
        <w:pStyle w:val="30"/>
      </w:pPr>
      <w:r w:rsidRPr="009C6A63">
        <w:t>进入弹性云服务器的网络配置页面，</w:t>
      </w:r>
      <w:r>
        <w:rPr>
          <w:rFonts w:hint="eastAsia"/>
        </w:rPr>
        <w:t>其中</w:t>
      </w:r>
      <w:r w:rsidR="002A0BAB">
        <w:rPr>
          <w:rFonts w:hint="eastAsia"/>
        </w:rPr>
        <w:t>网络选择“</w:t>
      </w:r>
      <w:proofErr w:type="spellStart"/>
      <w:r w:rsidR="002A0BAB">
        <w:rPr>
          <w:rFonts w:hint="eastAsia"/>
        </w:rPr>
        <w:t>vpc</w:t>
      </w:r>
      <w:proofErr w:type="spellEnd"/>
      <w:r w:rsidR="002A0BAB">
        <w:rPr>
          <w:rFonts w:hint="eastAsia"/>
        </w:rPr>
        <w:t>-default</w:t>
      </w:r>
      <w:r w:rsidR="002A0BAB">
        <w:t xml:space="preserve"> –&gt; subnet</w:t>
      </w:r>
      <w:r w:rsidR="002A0BAB">
        <w:rPr>
          <w:rFonts w:hint="eastAsia"/>
        </w:rPr>
        <w:t>-default</w:t>
      </w:r>
      <w:r w:rsidR="002A0BAB">
        <w:t xml:space="preserve"> -&gt; </w:t>
      </w:r>
      <w:r w:rsidR="002A0BAB">
        <w:t>自动分配</w:t>
      </w:r>
      <w:r w:rsidR="002A0BAB">
        <w:t>ID</w:t>
      </w:r>
      <w:r w:rsidR="002A0BAB">
        <w:t>地址</w:t>
      </w:r>
      <w:r w:rsidR="002A0BAB">
        <w:rPr>
          <w:rFonts w:hint="eastAsia"/>
        </w:rPr>
        <w:t>”</w:t>
      </w:r>
      <w:r>
        <w:rPr>
          <w:rFonts w:hint="eastAsia"/>
        </w:rPr>
        <w:t>，</w:t>
      </w:r>
      <w:r w:rsidRPr="009C6A63">
        <w:t>网络配置如下图所示：</w:t>
      </w:r>
    </w:p>
    <w:p w14:paraId="5E6911B7" w14:textId="4CE5D0FA" w:rsidR="00DA4FED" w:rsidRDefault="003C68D0" w:rsidP="00EF40AB">
      <w:pPr>
        <w:pStyle w:val="1e"/>
      </w:pPr>
      <w:r>
        <w:rPr>
          <w:noProof/>
        </w:rPr>
        <w:drawing>
          <wp:inline distT="0" distB="0" distL="0" distR="0" wp14:anchorId="278EEAA0" wp14:editId="1542E15D">
            <wp:extent cx="5410200" cy="698308"/>
            <wp:effectExtent l="19050" t="19050" r="19050" b="260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6567" cy="703002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9CD005" w14:textId="42197DA5" w:rsidR="003C68D0" w:rsidRDefault="00674C62" w:rsidP="000F5ECC">
      <w:pPr>
        <w:pStyle w:val="30"/>
      </w:pPr>
      <w:r>
        <w:rPr>
          <w:rFonts w:hint="eastAsia"/>
        </w:rPr>
        <w:t>点击“新建安全组”。</w:t>
      </w:r>
    </w:p>
    <w:p w14:paraId="66F5FCA1" w14:textId="32176159" w:rsidR="00674C62" w:rsidRDefault="00674C62" w:rsidP="00EF40AB">
      <w:pPr>
        <w:pStyle w:val="1e"/>
      </w:pPr>
      <w:r>
        <w:rPr>
          <w:noProof/>
        </w:rPr>
        <w:drawing>
          <wp:inline distT="0" distB="0" distL="0" distR="0" wp14:anchorId="45FE6F32" wp14:editId="540E41A1">
            <wp:extent cx="5410200" cy="742654"/>
            <wp:effectExtent l="19050" t="19050" r="19050" b="196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879" cy="751944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271B9E" w14:textId="17EA7943" w:rsidR="002D6BFC" w:rsidRDefault="002D6BFC" w:rsidP="000F5ECC">
      <w:pPr>
        <w:pStyle w:val="30"/>
      </w:pPr>
      <w:r>
        <w:rPr>
          <w:rFonts w:hint="eastAsia"/>
        </w:rPr>
        <w:t>检查安全组中是否有“</w:t>
      </w:r>
      <w:r>
        <w:rPr>
          <w:rFonts w:hint="eastAsia"/>
        </w:rPr>
        <w:t>Sys-</w:t>
      </w:r>
      <w:proofErr w:type="spellStart"/>
      <w:r>
        <w:rPr>
          <w:rFonts w:hint="eastAsia"/>
        </w:rPr>
        <w:t>FullAccess</w:t>
      </w:r>
      <w:proofErr w:type="spellEnd"/>
      <w:r>
        <w:rPr>
          <w:rFonts w:hint="eastAsia"/>
        </w:rPr>
        <w:t>”，若没有则点击“创建安全组”。</w:t>
      </w:r>
    </w:p>
    <w:p w14:paraId="72E53AA0" w14:textId="517AF6BF" w:rsidR="00542C73" w:rsidRDefault="00542C73" w:rsidP="00EF40AB">
      <w:pPr>
        <w:pStyle w:val="1e"/>
      </w:pPr>
      <w:r>
        <w:rPr>
          <w:noProof/>
        </w:rPr>
        <w:drawing>
          <wp:inline distT="0" distB="0" distL="0" distR="0" wp14:anchorId="7558D786" wp14:editId="459F6A63">
            <wp:extent cx="5372100" cy="1207301"/>
            <wp:effectExtent l="19050" t="19050" r="19050" b="1206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8619" cy="121326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E772BE" w14:textId="39951681" w:rsidR="00385A8E" w:rsidRDefault="00385A8E" w:rsidP="000F5ECC">
      <w:pPr>
        <w:pStyle w:val="30"/>
      </w:pPr>
      <w:r>
        <w:rPr>
          <w:rFonts w:hint="eastAsia"/>
        </w:rPr>
        <w:t>选择模板为“开放全部端口”，输入名称“</w:t>
      </w:r>
      <w:r>
        <w:rPr>
          <w:rFonts w:hint="eastAsia"/>
        </w:rPr>
        <w:t>sg-</w:t>
      </w:r>
      <w:proofErr w:type="spellStart"/>
      <w:r>
        <w:rPr>
          <w:rFonts w:hint="eastAsia"/>
        </w:rPr>
        <w:t>FullAccess</w:t>
      </w:r>
      <w:proofErr w:type="spellEnd"/>
      <w:r>
        <w:rPr>
          <w:rFonts w:hint="eastAsia"/>
        </w:rPr>
        <w:t>”</w:t>
      </w:r>
      <w:r w:rsidR="00031A98">
        <w:rPr>
          <w:rFonts w:hint="eastAsia"/>
        </w:rPr>
        <w:t>，点击“确定”。</w:t>
      </w:r>
    </w:p>
    <w:p w14:paraId="6F25DE1C" w14:textId="5231C97A" w:rsidR="00385A8E" w:rsidRPr="009C6A63" w:rsidRDefault="00385A8E" w:rsidP="00EF40AB">
      <w:pPr>
        <w:pStyle w:val="1e"/>
      </w:pPr>
      <w:r>
        <w:rPr>
          <w:noProof/>
        </w:rPr>
        <w:drawing>
          <wp:inline distT="0" distB="0" distL="0" distR="0" wp14:anchorId="5B0B4009" wp14:editId="356AADCC">
            <wp:extent cx="2880000" cy="2501675"/>
            <wp:effectExtent l="19050" t="19050" r="15875" b="133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167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D993C3" w14:textId="670B7F66" w:rsidR="00DA4FED" w:rsidRPr="009C6A63" w:rsidRDefault="00B85275" w:rsidP="000F5ECC">
      <w:pPr>
        <w:pStyle w:val="30"/>
        <w:rPr>
          <w:noProof/>
        </w:rPr>
      </w:pPr>
      <w:r>
        <w:rPr>
          <w:noProof/>
        </w:rPr>
        <w:lastRenderedPageBreak/>
        <w:t>点击安全组刷新按钮</w:t>
      </w:r>
      <w:r>
        <w:rPr>
          <w:rFonts w:hint="eastAsia"/>
          <w:noProof/>
        </w:rPr>
        <w:t>，</w:t>
      </w:r>
      <w:r>
        <w:rPr>
          <w:noProof/>
        </w:rPr>
        <w:t>选择</w:t>
      </w:r>
      <w:r>
        <w:rPr>
          <w:rFonts w:hint="eastAsia"/>
          <w:noProof/>
        </w:rPr>
        <w:t>“</w:t>
      </w:r>
      <w:r>
        <w:rPr>
          <w:rFonts w:hint="eastAsia"/>
          <w:noProof/>
        </w:rPr>
        <w:t>sg-FullAccess</w:t>
      </w:r>
      <w:r>
        <w:rPr>
          <w:rFonts w:hint="eastAsia"/>
          <w:noProof/>
        </w:rPr>
        <w:t>”，</w:t>
      </w:r>
      <w:r w:rsidR="00E57E34">
        <w:rPr>
          <w:rFonts w:hint="eastAsia"/>
          <w:noProof/>
        </w:rPr>
        <w:t>公网带宽</w:t>
      </w:r>
      <w:r w:rsidR="00DA4FED">
        <w:rPr>
          <w:noProof/>
        </w:rPr>
        <w:t>选择</w:t>
      </w:r>
      <w:r w:rsidR="00DA4FED">
        <w:rPr>
          <w:rFonts w:hint="eastAsia"/>
          <w:noProof/>
        </w:rPr>
        <w:t>“按流量计费”和“</w:t>
      </w:r>
      <w:r w:rsidR="00DA4FED">
        <w:rPr>
          <w:rFonts w:hint="eastAsia"/>
          <w:noProof/>
        </w:rPr>
        <w:t>5</w:t>
      </w:r>
      <w:r w:rsidR="00DA4FED">
        <w:rPr>
          <w:rFonts w:hint="eastAsia"/>
          <w:noProof/>
        </w:rPr>
        <w:t>”</w:t>
      </w:r>
      <w:r w:rsidR="00DA4FED">
        <w:rPr>
          <w:rFonts w:hint="eastAsia"/>
          <w:noProof/>
        </w:rPr>
        <w:t>Mbit/</w:t>
      </w:r>
      <w:r w:rsidR="00DA4FED">
        <w:rPr>
          <w:noProof/>
        </w:rPr>
        <w:t>s</w:t>
      </w:r>
      <w:r w:rsidR="00DA4FED">
        <w:rPr>
          <w:noProof/>
        </w:rPr>
        <w:t>带宽大小</w:t>
      </w:r>
      <w:r w:rsidR="00DA4FED">
        <w:rPr>
          <w:rFonts w:hint="eastAsia"/>
          <w:noProof/>
        </w:rPr>
        <w:t>，</w:t>
      </w:r>
      <w:r w:rsidR="00DA4FED" w:rsidRPr="009C6A63">
        <w:rPr>
          <w:noProof/>
        </w:rPr>
        <w:t>单击</w:t>
      </w:r>
      <w:r w:rsidR="00DA4FED" w:rsidRPr="009C6A63">
        <w:rPr>
          <w:noProof/>
        </w:rPr>
        <w:t>“</w:t>
      </w:r>
      <w:r w:rsidR="00DA4FED" w:rsidRPr="009C6A63">
        <w:rPr>
          <w:noProof/>
        </w:rPr>
        <w:t>下一步：高级配置</w:t>
      </w:r>
      <w:r w:rsidR="00DA4FED" w:rsidRPr="009C6A63">
        <w:rPr>
          <w:noProof/>
        </w:rPr>
        <w:t>”</w:t>
      </w:r>
      <w:r w:rsidR="00DA4FED" w:rsidRPr="009C6A63">
        <w:rPr>
          <w:noProof/>
        </w:rPr>
        <w:t>。</w:t>
      </w:r>
    </w:p>
    <w:p w14:paraId="59068A76" w14:textId="6E949C0A" w:rsidR="00DA4FED" w:rsidRPr="009C6A63" w:rsidRDefault="00CC782D" w:rsidP="00EF40AB">
      <w:pPr>
        <w:pStyle w:val="1e"/>
        <w:rPr>
          <w:noProof/>
        </w:rPr>
      </w:pPr>
      <w:r>
        <w:rPr>
          <w:noProof/>
        </w:rPr>
        <w:drawing>
          <wp:inline distT="0" distB="0" distL="0" distR="0" wp14:anchorId="563313EF" wp14:editId="7EAB8C43">
            <wp:extent cx="6120130" cy="2557780"/>
            <wp:effectExtent l="19050" t="19050" r="139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FABCFD" w14:textId="77777777" w:rsidR="00DA4FED" w:rsidRPr="009C6A63" w:rsidRDefault="00DA4FED" w:rsidP="000F5ECC">
      <w:pPr>
        <w:pStyle w:val="30"/>
        <w:rPr>
          <w:noProof/>
        </w:rPr>
      </w:pPr>
      <w:r w:rsidRPr="009C6A63">
        <w:rPr>
          <w:noProof/>
        </w:rPr>
        <w:t>进入弹性云服务器的高级配置页面，高级配置如下图所示：</w:t>
      </w:r>
    </w:p>
    <w:p w14:paraId="303113DF" w14:textId="5B2E38C8" w:rsidR="00DA4FED" w:rsidRPr="009C6A63" w:rsidRDefault="00DA4FED" w:rsidP="00DA4FED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云服务器名称：</w:t>
      </w:r>
      <w:bookmarkStart w:id="32" w:name="_Hlk60138001"/>
      <w:r w:rsidR="00D26546">
        <w:rPr>
          <w:rFonts w:cs="Huawei Sans"/>
          <w:noProof/>
        </w:rPr>
        <w:t>ecs-mysql</w:t>
      </w:r>
    </w:p>
    <w:bookmarkEnd w:id="32"/>
    <w:p w14:paraId="65D42375" w14:textId="77777777" w:rsidR="00DA4FED" w:rsidRPr="009C6A63" w:rsidRDefault="00DA4FED" w:rsidP="00DA4FED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输入自定义密码，密码需大于</w:t>
      </w:r>
      <w:r w:rsidRPr="009C6A63">
        <w:rPr>
          <w:rFonts w:cs="Huawei Sans"/>
          <w:noProof/>
        </w:rPr>
        <w:t>8</w:t>
      </w:r>
      <w:r w:rsidRPr="009C6A63">
        <w:rPr>
          <w:rFonts w:cs="Huawei Sans"/>
          <w:noProof/>
        </w:rPr>
        <w:t>位并带有特殊字符，再次确认密码</w:t>
      </w:r>
    </w:p>
    <w:p w14:paraId="16612A5B" w14:textId="77777777" w:rsidR="00DA4FED" w:rsidRPr="009C6A63" w:rsidRDefault="00DA4FED" w:rsidP="00DA4FED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单击</w:t>
      </w:r>
      <w:r w:rsidRPr="009C6A63">
        <w:rPr>
          <w:rFonts w:cs="Huawei Sans"/>
          <w:noProof/>
        </w:rPr>
        <w:t>“</w:t>
      </w:r>
      <w:r w:rsidRPr="009C6A63">
        <w:rPr>
          <w:rFonts w:cs="Huawei Sans"/>
          <w:noProof/>
        </w:rPr>
        <w:t>下一步：确认配置</w:t>
      </w:r>
      <w:r w:rsidRPr="009C6A63">
        <w:rPr>
          <w:rFonts w:cs="Huawei Sans"/>
          <w:noProof/>
        </w:rPr>
        <w:t>”</w:t>
      </w:r>
      <w:r w:rsidRPr="009C6A63">
        <w:rPr>
          <w:rFonts w:cs="Huawei Sans"/>
          <w:noProof/>
        </w:rPr>
        <w:t>。</w:t>
      </w:r>
    </w:p>
    <w:p w14:paraId="28A29949" w14:textId="44E8887D" w:rsidR="00DA4FED" w:rsidRPr="009C6A63" w:rsidRDefault="00CC782D" w:rsidP="00EF40AB">
      <w:pPr>
        <w:pStyle w:val="1e"/>
        <w:rPr>
          <w:noProof/>
        </w:rPr>
      </w:pPr>
      <w:r>
        <w:rPr>
          <w:noProof/>
        </w:rPr>
        <w:drawing>
          <wp:inline distT="0" distB="0" distL="0" distR="0" wp14:anchorId="27C8F097" wp14:editId="52FD0B48">
            <wp:extent cx="5416550" cy="2650389"/>
            <wp:effectExtent l="19050" t="19050" r="1270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631" cy="265776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DF5027" w14:textId="5123AAFB" w:rsidR="00DA4FED" w:rsidRPr="009C6A63" w:rsidRDefault="00DA4FED" w:rsidP="000F5ECC">
      <w:pPr>
        <w:pStyle w:val="30"/>
        <w:rPr>
          <w:noProof/>
        </w:rPr>
      </w:pPr>
      <w:r w:rsidRPr="009C6A63">
        <w:rPr>
          <w:noProof/>
        </w:rPr>
        <w:t>进入弹性云服务器的确认配置页面，核对信息无误后，勾选下方的</w:t>
      </w:r>
      <w:r w:rsidRPr="009C6A63">
        <w:rPr>
          <w:noProof/>
        </w:rPr>
        <w:t>“</w:t>
      </w:r>
      <w:r w:rsidRPr="009C6A63">
        <w:rPr>
          <w:noProof/>
        </w:rPr>
        <w:t>我已经阅读并同意《华为镜像免责声明》</w:t>
      </w:r>
      <w:r w:rsidRPr="009C6A63">
        <w:rPr>
          <w:noProof/>
        </w:rPr>
        <w:t>”</w:t>
      </w:r>
      <w:r w:rsidRPr="009C6A63">
        <w:rPr>
          <w:noProof/>
        </w:rPr>
        <w:t>，</w:t>
      </w:r>
      <w:r>
        <w:rPr>
          <w:noProof/>
        </w:rPr>
        <w:t>如果有企业项目使用下拉框选择企业项目</w:t>
      </w:r>
      <w:r>
        <w:rPr>
          <w:rFonts w:hint="eastAsia"/>
          <w:noProof/>
        </w:rPr>
        <w:t>，</w:t>
      </w:r>
      <w:r w:rsidRPr="009C6A63">
        <w:rPr>
          <w:noProof/>
        </w:rPr>
        <w:t>单击</w:t>
      </w:r>
      <w:r w:rsidRPr="009C6A63">
        <w:rPr>
          <w:noProof/>
        </w:rPr>
        <w:t>“</w:t>
      </w:r>
      <w:r w:rsidRPr="009C6A63">
        <w:rPr>
          <w:noProof/>
        </w:rPr>
        <w:t>立即购买</w:t>
      </w:r>
      <w:r w:rsidRPr="009C6A63">
        <w:rPr>
          <w:noProof/>
        </w:rPr>
        <w:t>”</w:t>
      </w:r>
      <w:r w:rsidRPr="009C6A63">
        <w:rPr>
          <w:noProof/>
        </w:rPr>
        <w:t>，完成用于部署</w:t>
      </w:r>
      <w:r w:rsidR="002A15B7">
        <w:rPr>
          <w:noProof/>
        </w:rPr>
        <w:t>MySQL</w:t>
      </w:r>
      <w:r w:rsidR="008C467A">
        <w:rPr>
          <w:rFonts w:hint="eastAsia"/>
          <w:noProof/>
        </w:rPr>
        <w:t>的</w:t>
      </w:r>
      <w:r w:rsidR="00EE26C6">
        <w:rPr>
          <w:noProof/>
        </w:rPr>
        <w:t>云服务器</w:t>
      </w:r>
      <w:r w:rsidRPr="009C6A63">
        <w:rPr>
          <w:noProof/>
        </w:rPr>
        <w:t>购买。</w:t>
      </w:r>
    </w:p>
    <w:p w14:paraId="6E6B604D" w14:textId="76B27C8A" w:rsidR="00DA4FED" w:rsidRPr="009C6A63" w:rsidRDefault="00DA4FED" w:rsidP="000F5ECC">
      <w:pPr>
        <w:pStyle w:val="30"/>
        <w:rPr>
          <w:noProof/>
        </w:rPr>
      </w:pPr>
      <w:r w:rsidRPr="009C6A63">
        <w:rPr>
          <w:noProof/>
        </w:rPr>
        <w:t>返回弹性云服务器列表页面，查看刚刚购买的弹性云服务器</w:t>
      </w:r>
      <w:r w:rsidR="00025904">
        <w:rPr>
          <w:noProof/>
        </w:rPr>
        <w:t>ecs</w:t>
      </w:r>
      <w:r w:rsidRPr="009C6A63">
        <w:rPr>
          <w:noProof/>
        </w:rPr>
        <w:t>-</w:t>
      </w:r>
      <w:r w:rsidR="00025904">
        <w:rPr>
          <w:noProof/>
        </w:rPr>
        <w:t>mysql</w:t>
      </w:r>
      <w:r w:rsidRPr="009C6A63">
        <w:rPr>
          <w:noProof/>
        </w:rPr>
        <w:t>，等待其状态变为</w:t>
      </w:r>
      <w:r w:rsidRPr="009C6A63">
        <w:rPr>
          <w:noProof/>
        </w:rPr>
        <w:t>“</w:t>
      </w:r>
      <w:r w:rsidRPr="009C6A63">
        <w:rPr>
          <w:noProof/>
        </w:rPr>
        <w:t>运行中</w:t>
      </w:r>
      <w:r w:rsidRPr="009C6A63">
        <w:rPr>
          <w:noProof/>
        </w:rPr>
        <w:t>”</w:t>
      </w:r>
      <w:r w:rsidR="00B638F3">
        <w:rPr>
          <w:rFonts w:hint="eastAsia"/>
          <w:noProof/>
        </w:rPr>
        <w:t>，</w:t>
      </w:r>
      <w:r w:rsidR="00B638F3" w:rsidRPr="00B638F3">
        <w:t xml:space="preserve"> </w:t>
      </w:r>
      <w:r w:rsidR="00B638F3" w:rsidRPr="009C6A63">
        <w:t>记录</w:t>
      </w:r>
      <w:r w:rsidR="00B638F3">
        <w:t>其</w:t>
      </w:r>
      <w:r w:rsidR="00B638F3" w:rsidRPr="009C6A63">
        <w:t>弹性</w:t>
      </w:r>
      <w:r w:rsidR="00B638F3" w:rsidRPr="009C6A63">
        <w:t>IP</w:t>
      </w:r>
      <w:r w:rsidR="00B638F3" w:rsidRPr="009C6A63">
        <w:t>地址</w:t>
      </w:r>
      <w:r w:rsidR="00B638F3">
        <w:rPr>
          <w:rFonts w:hint="eastAsia"/>
        </w:rPr>
        <w:t>。</w:t>
      </w:r>
    </w:p>
    <w:p w14:paraId="285A6ABD" w14:textId="17D4C324" w:rsidR="00DA4FED" w:rsidRPr="009C6A63" w:rsidRDefault="00657FC4" w:rsidP="00EF40AB">
      <w:pPr>
        <w:pStyle w:val="1e"/>
        <w:rPr>
          <w:noProof/>
        </w:rPr>
      </w:pPr>
      <w:r>
        <w:rPr>
          <w:noProof/>
        </w:rPr>
        <w:lastRenderedPageBreak/>
        <w:drawing>
          <wp:inline distT="0" distB="0" distL="0" distR="0" wp14:anchorId="584EFB9E" wp14:editId="2491F1EF">
            <wp:extent cx="5403850" cy="311739"/>
            <wp:effectExtent l="19050" t="19050" r="635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0951" cy="32022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09A482" w14:textId="3B1ED5DA" w:rsidR="002A79D6" w:rsidRPr="00576B28" w:rsidRDefault="002A79D6" w:rsidP="002A79D6">
      <w:pPr>
        <w:pStyle w:val="3"/>
      </w:pPr>
      <w:bookmarkStart w:id="33" w:name="_Toc60138042"/>
      <w:r w:rsidRPr="00576B28">
        <w:t>安装</w:t>
      </w:r>
      <w:r w:rsidRPr="00576B28">
        <w:t>CMake</w:t>
      </w:r>
      <w:bookmarkEnd w:id="31"/>
      <w:bookmarkEnd w:id="33"/>
    </w:p>
    <w:p w14:paraId="302A544A" w14:textId="1BF0D74E" w:rsidR="00123EF3" w:rsidRPr="009C6A63" w:rsidRDefault="00123EF3" w:rsidP="00925DE1">
      <w:pPr>
        <w:pStyle w:val="30"/>
      </w:pPr>
      <w:r>
        <w:t>在</w:t>
      </w:r>
      <w:r w:rsidR="00B72C32">
        <w:t>本地</w:t>
      </w:r>
      <w:r>
        <w:t>PC</w:t>
      </w:r>
      <w:r>
        <w:t>中</w:t>
      </w:r>
      <w:r w:rsidRPr="009C6A63">
        <w:t>打开</w:t>
      </w:r>
      <w:r>
        <w:t>P</w:t>
      </w:r>
      <w:r w:rsidRPr="009C6A63">
        <w:t>u</w:t>
      </w:r>
      <w:r>
        <w:t>TTY</w:t>
      </w:r>
      <w:r w:rsidR="00ED0FA6">
        <w:rPr>
          <w:rFonts w:hint="eastAsia"/>
        </w:rPr>
        <w:t>或其他</w:t>
      </w:r>
      <w:r w:rsidR="00934A92">
        <w:rPr>
          <w:rFonts w:hint="eastAsia"/>
        </w:rPr>
        <w:t>SSH</w:t>
      </w:r>
      <w:r w:rsidR="00ED0FA6">
        <w:rPr>
          <w:rFonts w:hint="eastAsia"/>
        </w:rPr>
        <w:t>登录工具</w:t>
      </w:r>
      <w:r w:rsidR="00925DE1">
        <w:rPr>
          <w:rFonts w:hint="eastAsia"/>
        </w:rPr>
        <w:t>，也可以</w:t>
      </w:r>
      <w:r w:rsidR="001C7773">
        <w:rPr>
          <w:rFonts w:hint="eastAsia"/>
        </w:rPr>
        <w:t>使用</w:t>
      </w:r>
      <w:proofErr w:type="spellStart"/>
      <w:r w:rsidR="00925DE1">
        <w:rPr>
          <w:rFonts w:hint="eastAsia"/>
        </w:rPr>
        <w:t>ecs-mysql</w:t>
      </w:r>
      <w:proofErr w:type="spellEnd"/>
      <w:r w:rsidR="00925DE1">
        <w:rPr>
          <w:rFonts w:hint="eastAsia"/>
        </w:rPr>
        <w:t>右侧</w:t>
      </w:r>
      <w:r w:rsidR="00925DE1" w:rsidRPr="009C6A63">
        <w:rPr>
          <w:noProof/>
        </w:rPr>
        <w:t>“</w:t>
      </w:r>
      <w:r w:rsidR="00925DE1">
        <w:rPr>
          <w:noProof/>
        </w:rPr>
        <w:t>远程登录</w:t>
      </w:r>
      <w:r w:rsidR="00925DE1" w:rsidRPr="009C6A63">
        <w:rPr>
          <w:noProof/>
        </w:rPr>
        <w:t>”</w:t>
      </w:r>
      <w:r w:rsidR="001C7773">
        <w:rPr>
          <w:noProof/>
        </w:rPr>
        <w:t>中的</w:t>
      </w:r>
      <w:r w:rsidR="001C7773" w:rsidRPr="009C6A63">
        <w:rPr>
          <w:noProof/>
        </w:rPr>
        <w:t>“</w:t>
      </w:r>
      <w:r w:rsidR="001C7773">
        <w:rPr>
          <w:noProof/>
        </w:rPr>
        <w:t>CloudShell</w:t>
      </w:r>
      <w:r w:rsidR="001C7773">
        <w:rPr>
          <w:noProof/>
        </w:rPr>
        <w:t>登录</w:t>
      </w:r>
      <w:r w:rsidR="001C7773" w:rsidRPr="009C6A63">
        <w:rPr>
          <w:noProof/>
        </w:rPr>
        <w:t>”</w:t>
      </w:r>
      <w:r w:rsidRPr="009C6A63">
        <w:t>。</w:t>
      </w:r>
      <w:r w:rsidR="00925DE1">
        <w:t>使用</w:t>
      </w:r>
      <w:proofErr w:type="spellStart"/>
      <w:r w:rsidR="00925DE1">
        <w:rPr>
          <w:rFonts w:hint="eastAsia"/>
        </w:rPr>
        <w:t>ecs</w:t>
      </w:r>
      <w:r w:rsidR="00925DE1">
        <w:t>-mysql</w:t>
      </w:r>
      <w:proofErr w:type="spellEnd"/>
      <w:r w:rsidR="00925DE1">
        <w:t>的</w:t>
      </w:r>
      <w:r w:rsidR="00925DE1" w:rsidRPr="009C6A63">
        <w:t>弹性</w:t>
      </w:r>
      <w:r w:rsidR="00925DE1" w:rsidRPr="009C6A63">
        <w:t>IP</w:t>
      </w:r>
      <w:r w:rsidR="00925DE1">
        <w:t>地址和</w:t>
      </w:r>
      <w:r w:rsidR="00C75C83">
        <w:t>root</w:t>
      </w:r>
      <w:r w:rsidR="00925DE1">
        <w:t>密码进行</w:t>
      </w:r>
      <w:r w:rsidR="00925DE1">
        <w:t>SSH</w:t>
      </w:r>
      <w:r w:rsidR="00925DE1">
        <w:t>登录</w:t>
      </w:r>
      <w:r w:rsidR="00925DE1">
        <w:rPr>
          <w:rFonts w:hint="eastAsia"/>
        </w:rPr>
        <w:t>。</w:t>
      </w:r>
    </w:p>
    <w:p w14:paraId="62F066DC" w14:textId="3F19E383" w:rsidR="00123EF3" w:rsidRDefault="00CC782D" w:rsidP="00EF40AB">
      <w:pPr>
        <w:pStyle w:val="1e"/>
      </w:pPr>
      <w:r>
        <w:rPr>
          <w:noProof/>
        </w:rPr>
        <w:drawing>
          <wp:inline distT="0" distB="0" distL="0" distR="0" wp14:anchorId="5F39E2C4" wp14:editId="166E96BD">
            <wp:extent cx="2880000" cy="2880000"/>
            <wp:effectExtent l="19050" t="19050" r="1587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CF44FD" w14:textId="59CEDB95" w:rsidR="008F260A" w:rsidRDefault="008F260A" w:rsidP="000F5ECC">
      <w:pPr>
        <w:pStyle w:val="30"/>
      </w:pPr>
      <w:r>
        <w:rPr>
          <w:rFonts w:hint="eastAsia"/>
        </w:rPr>
        <w:t>点击“</w:t>
      </w:r>
      <w:r>
        <w:rPr>
          <w:rFonts w:hint="eastAsia"/>
        </w:rPr>
        <w:t>Connection</w:t>
      </w:r>
      <w:r>
        <w:rPr>
          <w:rFonts w:hint="eastAsia"/>
        </w:rPr>
        <w:t>”标签，将</w:t>
      </w:r>
      <w:r>
        <w:rPr>
          <w:rFonts w:hint="eastAsia"/>
        </w:rPr>
        <w:t>keepalives</w:t>
      </w:r>
      <w:r>
        <w:rPr>
          <w:rFonts w:hint="eastAsia"/>
        </w:rPr>
        <w:t>修改为“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”</w:t>
      </w:r>
      <w:r w:rsidRPr="009C6A63">
        <w:t>，点击</w:t>
      </w:r>
      <w:r>
        <w:rPr>
          <w:rFonts w:hint="eastAsia"/>
        </w:rPr>
        <w:t>“</w:t>
      </w:r>
      <w:r>
        <w:rPr>
          <w:rFonts w:hint="eastAsia"/>
        </w:rPr>
        <w:t>Open</w:t>
      </w:r>
      <w:r>
        <w:rPr>
          <w:rFonts w:hint="eastAsia"/>
        </w:rPr>
        <w:t>”。</w:t>
      </w:r>
    </w:p>
    <w:p w14:paraId="563F11E3" w14:textId="4276FA0D" w:rsidR="008F260A" w:rsidRPr="009C6A63" w:rsidRDefault="008F260A" w:rsidP="00EF40AB">
      <w:pPr>
        <w:pStyle w:val="1e"/>
      </w:pPr>
      <w:r>
        <w:rPr>
          <w:noProof/>
        </w:rPr>
        <w:drawing>
          <wp:inline distT="0" distB="0" distL="0" distR="0" wp14:anchorId="6963ACCC" wp14:editId="0AE049AB">
            <wp:extent cx="2880000" cy="2884183"/>
            <wp:effectExtent l="19050" t="19050" r="15875" b="1143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418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D2403B" w14:textId="48EB32C7" w:rsidR="00D05C1B" w:rsidRDefault="00D05C1B" w:rsidP="000F5ECC">
      <w:pPr>
        <w:pStyle w:val="30"/>
      </w:pPr>
      <w:r>
        <w:t>在对话框中点击</w:t>
      </w:r>
      <w:r>
        <w:rPr>
          <w:rFonts w:hint="eastAsia"/>
        </w:rPr>
        <w:t>“是</w:t>
      </w:r>
      <w:r>
        <w:rPr>
          <w:rFonts w:hint="eastAsia"/>
        </w:rPr>
        <w:t>(</w:t>
      </w:r>
      <w:r>
        <w:t>Y)</w:t>
      </w:r>
      <w:r>
        <w:rPr>
          <w:rFonts w:hint="eastAsia"/>
        </w:rPr>
        <w:t>”。</w:t>
      </w:r>
    </w:p>
    <w:p w14:paraId="2186FF59" w14:textId="46940DEF" w:rsidR="00D05C1B" w:rsidRDefault="00D05C1B" w:rsidP="00EF40AB">
      <w:pPr>
        <w:pStyle w:val="1e"/>
      </w:pPr>
      <w:r>
        <w:rPr>
          <w:noProof/>
        </w:rPr>
        <w:lastRenderedPageBreak/>
        <w:drawing>
          <wp:inline distT="0" distB="0" distL="0" distR="0" wp14:anchorId="38E7561A" wp14:editId="534FDC72">
            <wp:extent cx="2880000" cy="1995800"/>
            <wp:effectExtent l="19050" t="19050" r="15875" b="2413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958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A6E6CE" w14:textId="13E653ED" w:rsidR="00123EF3" w:rsidRPr="009C6A63" w:rsidRDefault="004704CB" w:rsidP="000F5ECC">
      <w:pPr>
        <w:pStyle w:val="30"/>
      </w:pPr>
      <w:r>
        <w:t>输入</w:t>
      </w:r>
      <w:r>
        <w:rPr>
          <w:rFonts w:hint="eastAsia"/>
        </w:rPr>
        <w:t>“</w:t>
      </w:r>
      <w:r w:rsidRPr="009C6A63">
        <w:t>root</w:t>
      </w:r>
      <w:r>
        <w:rPr>
          <w:rFonts w:hint="eastAsia"/>
        </w:rPr>
        <w:t>”</w:t>
      </w:r>
      <w:r>
        <w:t>用户名</w:t>
      </w:r>
      <w:r w:rsidR="00123EF3" w:rsidRPr="009C6A63">
        <w:t>和之前设置的密码</w:t>
      </w:r>
      <w:r w:rsidR="00123EF3">
        <w:rPr>
          <w:rFonts w:hint="eastAsia"/>
        </w:rPr>
        <w:t>进行</w:t>
      </w:r>
      <w:r w:rsidR="00F20268">
        <w:rPr>
          <w:rFonts w:hint="eastAsia"/>
        </w:rPr>
        <w:t>S</w:t>
      </w:r>
      <w:r w:rsidR="00F20268">
        <w:t>SH</w:t>
      </w:r>
      <w:r w:rsidR="00123EF3">
        <w:rPr>
          <w:rFonts w:hint="eastAsia"/>
        </w:rPr>
        <w:t>远程</w:t>
      </w:r>
      <w:r w:rsidR="00123EF3" w:rsidRPr="009C6A63">
        <w:t>登录。</w:t>
      </w:r>
    </w:p>
    <w:p w14:paraId="631E9032" w14:textId="77777777" w:rsidR="004F2122" w:rsidRDefault="004F2122" w:rsidP="00DB20CE">
      <w:pPr>
        <w:pStyle w:val="2f2"/>
      </w:pPr>
      <w:r>
        <w:t>login as: root</w:t>
      </w:r>
    </w:p>
    <w:p w14:paraId="268EC66D" w14:textId="77777777" w:rsidR="004F2122" w:rsidRDefault="004F2122" w:rsidP="00DB20CE">
      <w:pPr>
        <w:pStyle w:val="2f2"/>
      </w:pPr>
    </w:p>
    <w:p w14:paraId="4E5F0B87" w14:textId="77777777" w:rsidR="004F2122" w:rsidRDefault="004F2122" w:rsidP="00DB20CE">
      <w:pPr>
        <w:pStyle w:val="2f2"/>
      </w:pPr>
      <w:r>
        <w:t>Authorized users only. All activities may be monitored and reported.</w:t>
      </w:r>
    </w:p>
    <w:p w14:paraId="6ABD9F60" w14:textId="2F4A2245" w:rsidR="004F2122" w:rsidRDefault="004F2122" w:rsidP="00DB20CE">
      <w:pPr>
        <w:pStyle w:val="2f2"/>
      </w:pPr>
      <w:r>
        <w:t>root@121.36.97.64's password:</w:t>
      </w:r>
    </w:p>
    <w:p w14:paraId="11E137FE" w14:textId="77777777" w:rsidR="004F2122" w:rsidRDefault="004F2122" w:rsidP="00DB20CE">
      <w:pPr>
        <w:pStyle w:val="2f2"/>
      </w:pPr>
      <w:r>
        <w:tab/>
        <w:t>Welcome to Huawei Cloud Service</w:t>
      </w:r>
    </w:p>
    <w:p w14:paraId="082DC678" w14:textId="77777777" w:rsidR="004F2122" w:rsidRDefault="004F2122" w:rsidP="00DB20CE">
      <w:pPr>
        <w:pStyle w:val="2f2"/>
      </w:pPr>
    </w:p>
    <w:p w14:paraId="5F23B01A" w14:textId="77777777" w:rsidR="004F2122" w:rsidRDefault="004F2122" w:rsidP="00DB20CE">
      <w:pPr>
        <w:pStyle w:val="2f2"/>
      </w:pPr>
      <w:r>
        <w:t>Last login: Thu Aug 20 14:06:28 2020 from 119.3.119.19</w:t>
      </w:r>
    </w:p>
    <w:p w14:paraId="7727AC5C" w14:textId="77777777" w:rsidR="004F2122" w:rsidRDefault="004F2122" w:rsidP="00DB20CE">
      <w:pPr>
        <w:pStyle w:val="2f2"/>
      </w:pPr>
    </w:p>
    <w:p w14:paraId="480C3A3C" w14:textId="77777777" w:rsidR="004F2122" w:rsidRDefault="004F2122" w:rsidP="00DB20CE">
      <w:pPr>
        <w:pStyle w:val="2f2"/>
      </w:pPr>
    </w:p>
    <w:p w14:paraId="1822F088" w14:textId="77777777" w:rsidR="004F2122" w:rsidRDefault="004F2122" w:rsidP="00DB20CE">
      <w:pPr>
        <w:pStyle w:val="2f2"/>
      </w:pPr>
      <w:r>
        <w:t>Welcome to 4.19.90-2003.4.0.0036.oe1.aarch64</w:t>
      </w:r>
    </w:p>
    <w:p w14:paraId="0F7257FE" w14:textId="77777777" w:rsidR="004F2122" w:rsidRDefault="004F2122" w:rsidP="00DB20CE">
      <w:pPr>
        <w:pStyle w:val="2f2"/>
      </w:pPr>
    </w:p>
    <w:p w14:paraId="30A662CC" w14:textId="77777777" w:rsidR="004F2122" w:rsidRDefault="004F2122" w:rsidP="00DB20CE">
      <w:pPr>
        <w:pStyle w:val="2f2"/>
      </w:pPr>
      <w:r>
        <w:t xml:space="preserve">System information as of time: </w:t>
      </w:r>
      <w:r>
        <w:tab/>
        <w:t>Thu Aug 20 14:13:07 CST 2020</w:t>
      </w:r>
    </w:p>
    <w:p w14:paraId="7A28F66F" w14:textId="77777777" w:rsidR="004F2122" w:rsidRDefault="004F2122" w:rsidP="00DB20CE">
      <w:pPr>
        <w:pStyle w:val="2f2"/>
      </w:pPr>
    </w:p>
    <w:p w14:paraId="108307B9" w14:textId="77777777" w:rsidR="004F2122" w:rsidRDefault="004F2122" w:rsidP="00DB20CE">
      <w:pPr>
        <w:pStyle w:val="2f2"/>
      </w:pPr>
      <w:r>
        <w:t xml:space="preserve">System load: </w:t>
      </w:r>
      <w:r>
        <w:tab/>
        <w:t>0.00</w:t>
      </w:r>
    </w:p>
    <w:p w14:paraId="0DCC0061" w14:textId="77777777" w:rsidR="004F2122" w:rsidRDefault="004F2122" w:rsidP="00DB20CE">
      <w:pPr>
        <w:pStyle w:val="2f2"/>
      </w:pPr>
      <w:r>
        <w:t xml:space="preserve">Processes: </w:t>
      </w:r>
      <w:r>
        <w:tab/>
        <w:t>153</w:t>
      </w:r>
    </w:p>
    <w:p w14:paraId="6637373E" w14:textId="77777777" w:rsidR="004F2122" w:rsidRDefault="004F2122" w:rsidP="00DB20CE">
      <w:pPr>
        <w:pStyle w:val="2f2"/>
      </w:pPr>
      <w:r>
        <w:t xml:space="preserve">Memory used: </w:t>
      </w:r>
      <w:r>
        <w:tab/>
        <w:t>2.5%</w:t>
      </w:r>
    </w:p>
    <w:p w14:paraId="6F4F3397" w14:textId="77777777" w:rsidR="004F2122" w:rsidRDefault="004F2122" w:rsidP="00DB20CE">
      <w:pPr>
        <w:pStyle w:val="2f2"/>
      </w:pPr>
      <w:r>
        <w:t xml:space="preserve">Swap used: </w:t>
      </w:r>
      <w:r>
        <w:tab/>
        <w:t>0.0%</w:t>
      </w:r>
    </w:p>
    <w:p w14:paraId="4C7B218A" w14:textId="77777777" w:rsidR="004F2122" w:rsidRDefault="004F2122" w:rsidP="00DB20CE">
      <w:pPr>
        <w:pStyle w:val="2f2"/>
      </w:pPr>
      <w:r>
        <w:t xml:space="preserve">Usage On: </w:t>
      </w:r>
      <w:r>
        <w:tab/>
        <w:t>9%</w:t>
      </w:r>
    </w:p>
    <w:p w14:paraId="2AC28460" w14:textId="77777777" w:rsidR="004F2122" w:rsidRDefault="004F2122" w:rsidP="00DB20CE">
      <w:pPr>
        <w:pStyle w:val="2f2"/>
      </w:pPr>
      <w:r>
        <w:t xml:space="preserve">IP address: </w:t>
      </w:r>
      <w:r>
        <w:tab/>
        <w:t>192.168.0.25</w:t>
      </w:r>
    </w:p>
    <w:p w14:paraId="035D172B" w14:textId="77777777" w:rsidR="004F2122" w:rsidRDefault="004F2122" w:rsidP="00DB20CE">
      <w:pPr>
        <w:pStyle w:val="2f2"/>
      </w:pPr>
      <w:r>
        <w:t xml:space="preserve">Users online: </w:t>
      </w:r>
      <w:r>
        <w:tab/>
        <w:t>1</w:t>
      </w:r>
    </w:p>
    <w:p w14:paraId="254E7A41" w14:textId="77777777" w:rsidR="004F2122" w:rsidRDefault="004F2122" w:rsidP="00DB20CE">
      <w:pPr>
        <w:pStyle w:val="2f2"/>
      </w:pPr>
    </w:p>
    <w:p w14:paraId="4EB4DAD7" w14:textId="77777777" w:rsidR="004F2122" w:rsidRDefault="004F2122" w:rsidP="00DB20CE">
      <w:pPr>
        <w:pStyle w:val="2f2"/>
      </w:pPr>
    </w:p>
    <w:p w14:paraId="0B3C5209" w14:textId="77777777" w:rsidR="004F2122" w:rsidRDefault="004F2122" w:rsidP="00DB20CE">
      <w:pPr>
        <w:pStyle w:val="2f2"/>
      </w:pPr>
    </w:p>
    <w:p w14:paraId="1F8AF01D" w14:textId="2423D446" w:rsidR="00123EF3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~]#</w:t>
      </w:r>
    </w:p>
    <w:p w14:paraId="2BF8E758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检查</w:t>
      </w:r>
      <w:proofErr w:type="spellStart"/>
      <w:r w:rsidRPr="00576B28">
        <w:t>CMake</w:t>
      </w:r>
      <w:proofErr w:type="spellEnd"/>
      <w:r w:rsidRPr="00576B28">
        <w:t>是否安装</w:t>
      </w:r>
      <w:r>
        <w:rPr>
          <w:rFonts w:hint="eastAsia"/>
        </w:rPr>
        <w:t>，</w:t>
      </w:r>
      <w:r w:rsidRPr="00576B28">
        <w:rPr>
          <w:rFonts w:hint="eastAsia"/>
        </w:rPr>
        <w:t>返回内容如下所示</w:t>
      </w:r>
      <w:r>
        <w:rPr>
          <w:rFonts w:hint="eastAsia"/>
        </w:rPr>
        <w:t>，</w:t>
      </w:r>
      <w:r w:rsidRPr="00576B28">
        <w:rPr>
          <w:rFonts w:hint="eastAsia"/>
        </w:rPr>
        <w:t>表示未安装</w:t>
      </w:r>
      <w:proofErr w:type="spellStart"/>
      <w:r w:rsidRPr="00576B28">
        <w:rPr>
          <w:rFonts w:hint="eastAsia"/>
        </w:rPr>
        <w:t>cmake</w:t>
      </w:r>
      <w:proofErr w:type="spellEnd"/>
      <w:r w:rsidRPr="00576B28">
        <w:rPr>
          <w:rFonts w:hint="eastAsia"/>
        </w:rPr>
        <w:t>，需要安装</w:t>
      </w:r>
      <w:proofErr w:type="spellStart"/>
      <w:r w:rsidRPr="00576B28">
        <w:rPr>
          <w:rFonts w:hint="eastAsia"/>
        </w:rPr>
        <w:t>c</w:t>
      </w:r>
      <w:r w:rsidRPr="00576B28">
        <w:t>make</w:t>
      </w:r>
      <w:proofErr w:type="spellEnd"/>
      <w:r>
        <w:rPr>
          <w:rFonts w:hint="eastAsia"/>
        </w:rPr>
        <w:t>。</w:t>
      </w:r>
    </w:p>
    <w:p w14:paraId="206C5B2E" w14:textId="77777777" w:rsidR="004F2122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~]# rpm -</w:t>
      </w:r>
      <w:proofErr w:type="spellStart"/>
      <w:r>
        <w:t>qa</w:t>
      </w:r>
      <w:proofErr w:type="spellEnd"/>
      <w:r>
        <w:t xml:space="preserve"> | grep </w:t>
      </w:r>
      <w:proofErr w:type="spellStart"/>
      <w:r>
        <w:t>cmake</w:t>
      </w:r>
      <w:proofErr w:type="spellEnd"/>
    </w:p>
    <w:p w14:paraId="06CFE5D3" w14:textId="77F2BCB0" w:rsidR="002A79D6" w:rsidRPr="00576B28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~]#</w:t>
      </w:r>
    </w:p>
    <w:p w14:paraId="348BA82C" w14:textId="77777777" w:rsidR="004B3498" w:rsidRPr="00576B28" w:rsidRDefault="004B3498" w:rsidP="000F5ECC">
      <w:pPr>
        <w:pStyle w:val="30"/>
      </w:pPr>
      <w:r w:rsidRPr="00576B28">
        <w:t>执行以下命令</w:t>
      </w:r>
      <w:r w:rsidRPr="00576B28">
        <w:rPr>
          <w:rFonts w:hint="eastAsia"/>
        </w:rPr>
        <w:t>，</w:t>
      </w:r>
      <w:r w:rsidRPr="00576B28">
        <w:t>安装</w:t>
      </w:r>
      <w:r w:rsidRPr="00576B28">
        <w:rPr>
          <w:rFonts w:hint="eastAsia"/>
        </w:rPr>
        <w:t>所需</w:t>
      </w:r>
      <w:r w:rsidRPr="00576B28">
        <w:t>依赖包</w:t>
      </w:r>
      <w:r w:rsidRPr="00576B28">
        <w:rPr>
          <w:rFonts w:hint="eastAsia"/>
        </w:rPr>
        <w:t>。</w:t>
      </w:r>
    </w:p>
    <w:p w14:paraId="6CBF6E6F" w14:textId="3992D463" w:rsidR="004B3498" w:rsidRPr="00576B28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~]# </w:t>
      </w:r>
      <w:proofErr w:type="spellStart"/>
      <w:r w:rsidR="00D31F4E">
        <w:t>dnf</w:t>
      </w:r>
      <w:proofErr w:type="spellEnd"/>
      <w:r w:rsidR="004B3498" w:rsidRPr="00576B28">
        <w:t xml:space="preserve"> -y install </w:t>
      </w:r>
      <w:proofErr w:type="spellStart"/>
      <w:r w:rsidR="004B3498" w:rsidRPr="00576B28">
        <w:t>gcc</w:t>
      </w:r>
      <w:proofErr w:type="spellEnd"/>
      <w:r w:rsidR="004B3498" w:rsidRPr="00576B28">
        <w:t xml:space="preserve"> </w:t>
      </w:r>
      <w:proofErr w:type="spellStart"/>
      <w:r w:rsidR="004B3498" w:rsidRPr="00576B28">
        <w:t>gcc-c</w:t>
      </w:r>
      <w:proofErr w:type="spellEnd"/>
      <w:r w:rsidR="004B3498" w:rsidRPr="00576B28">
        <w:t xml:space="preserve">++ </w:t>
      </w:r>
      <w:proofErr w:type="spellStart"/>
      <w:r w:rsidR="004B3498" w:rsidRPr="00576B28">
        <w:t>automake</w:t>
      </w:r>
      <w:proofErr w:type="spellEnd"/>
      <w:r w:rsidR="004B3498" w:rsidRPr="00576B28">
        <w:t xml:space="preserve"> </w:t>
      </w:r>
      <w:proofErr w:type="spellStart"/>
      <w:r w:rsidR="004B3498" w:rsidRPr="00576B28">
        <w:t>zlib</w:t>
      </w:r>
      <w:proofErr w:type="spellEnd"/>
      <w:r w:rsidR="004B3498" w:rsidRPr="00576B28">
        <w:t xml:space="preserve"> </w:t>
      </w:r>
      <w:proofErr w:type="spellStart"/>
      <w:r w:rsidR="004B3498" w:rsidRPr="00576B28">
        <w:t>zlib-devel</w:t>
      </w:r>
      <w:proofErr w:type="spellEnd"/>
      <w:r w:rsidR="004B3498" w:rsidRPr="00576B28">
        <w:t xml:space="preserve"> bzip2 bzip2-devel bzip2-libs </w:t>
      </w:r>
      <w:proofErr w:type="spellStart"/>
      <w:r w:rsidR="004B3498" w:rsidRPr="00576B28">
        <w:t>readline</w:t>
      </w:r>
      <w:proofErr w:type="spellEnd"/>
      <w:r w:rsidR="004B3498" w:rsidRPr="00576B28">
        <w:t xml:space="preserve"> </w:t>
      </w:r>
      <w:proofErr w:type="spellStart"/>
      <w:r w:rsidR="004B3498" w:rsidRPr="00576B28">
        <w:t>readline-devel</w:t>
      </w:r>
      <w:proofErr w:type="spellEnd"/>
      <w:r w:rsidR="004B3498" w:rsidRPr="00576B28">
        <w:t xml:space="preserve"> bison </w:t>
      </w:r>
      <w:proofErr w:type="spellStart"/>
      <w:r w:rsidR="004B3498" w:rsidRPr="00576B28">
        <w:t>ncurses</w:t>
      </w:r>
      <w:proofErr w:type="spellEnd"/>
      <w:r w:rsidR="004B3498" w:rsidRPr="00576B28">
        <w:t xml:space="preserve"> </w:t>
      </w:r>
      <w:proofErr w:type="spellStart"/>
      <w:r w:rsidR="004B3498" w:rsidRPr="00576B28">
        <w:t>ncurses-devel</w:t>
      </w:r>
      <w:proofErr w:type="spellEnd"/>
      <w:r w:rsidR="004B3498" w:rsidRPr="00576B28">
        <w:t xml:space="preserve"> </w:t>
      </w:r>
      <w:proofErr w:type="spellStart"/>
      <w:r w:rsidR="004B3498" w:rsidRPr="00576B28">
        <w:t>libaio-devel</w:t>
      </w:r>
      <w:proofErr w:type="spellEnd"/>
      <w:r w:rsidR="004B3498" w:rsidRPr="00576B28">
        <w:t xml:space="preserve"> </w:t>
      </w:r>
      <w:proofErr w:type="spellStart"/>
      <w:r w:rsidR="004B3498" w:rsidRPr="00576B28">
        <w:t>openssl</w:t>
      </w:r>
      <w:proofErr w:type="spellEnd"/>
      <w:r w:rsidR="004B3498" w:rsidRPr="00576B28">
        <w:t xml:space="preserve"> </w:t>
      </w:r>
      <w:proofErr w:type="spellStart"/>
      <w:r w:rsidR="004B3498" w:rsidRPr="00576B28">
        <w:t>openssl-devel</w:t>
      </w:r>
      <w:proofErr w:type="spellEnd"/>
      <w:r w:rsidR="004B3498" w:rsidRPr="00576B28">
        <w:t xml:space="preserve"> </w:t>
      </w:r>
      <w:proofErr w:type="spellStart"/>
      <w:r w:rsidR="004B3498" w:rsidRPr="00576B28">
        <w:t>gmp</w:t>
      </w:r>
      <w:proofErr w:type="spellEnd"/>
      <w:r w:rsidR="004B3498" w:rsidRPr="00576B28">
        <w:t xml:space="preserve"> </w:t>
      </w:r>
      <w:proofErr w:type="spellStart"/>
      <w:r w:rsidR="004B3498" w:rsidRPr="00576B28">
        <w:t>gmp-devel</w:t>
      </w:r>
      <w:proofErr w:type="spellEnd"/>
      <w:r w:rsidR="004B3498" w:rsidRPr="00576B28">
        <w:t xml:space="preserve"> </w:t>
      </w:r>
      <w:proofErr w:type="spellStart"/>
      <w:r w:rsidR="004B3498" w:rsidRPr="00576B28">
        <w:t>mpfr</w:t>
      </w:r>
      <w:proofErr w:type="spellEnd"/>
      <w:r w:rsidR="004B3498" w:rsidRPr="00576B28">
        <w:t xml:space="preserve"> </w:t>
      </w:r>
      <w:proofErr w:type="spellStart"/>
      <w:r w:rsidR="004B3498" w:rsidRPr="00576B28">
        <w:t>mpfr-devel</w:t>
      </w:r>
      <w:proofErr w:type="spellEnd"/>
      <w:r w:rsidR="004B3498" w:rsidRPr="00576B28">
        <w:t xml:space="preserve"> </w:t>
      </w:r>
      <w:proofErr w:type="spellStart"/>
      <w:r w:rsidR="004B3498" w:rsidRPr="00576B28">
        <w:t>libmpc</w:t>
      </w:r>
      <w:proofErr w:type="spellEnd"/>
      <w:r w:rsidR="004B3498" w:rsidRPr="00576B28">
        <w:t xml:space="preserve"> </w:t>
      </w:r>
      <w:proofErr w:type="spellStart"/>
      <w:r w:rsidR="004B3498" w:rsidRPr="00576B28">
        <w:t>libmpc-devel</w:t>
      </w:r>
      <w:proofErr w:type="spellEnd"/>
      <w:r w:rsidR="004B3498" w:rsidRPr="00576B28">
        <w:t xml:space="preserve"> bison* </w:t>
      </w:r>
      <w:proofErr w:type="spellStart"/>
      <w:r w:rsidR="004B3498" w:rsidRPr="00576B28">
        <w:t>ncurses</w:t>
      </w:r>
      <w:proofErr w:type="spellEnd"/>
      <w:r w:rsidR="004B3498" w:rsidRPr="00576B28">
        <w:t>*</w:t>
      </w:r>
      <w:r w:rsidR="004B3498" w:rsidRPr="00576B28">
        <w:rPr>
          <w:rFonts w:hint="eastAsia"/>
        </w:rPr>
        <w:t xml:space="preserve"> </w:t>
      </w:r>
      <w:r w:rsidR="004B3498" w:rsidRPr="00576B28">
        <w:t xml:space="preserve">bzip2 </w:t>
      </w:r>
      <w:proofErr w:type="spellStart"/>
      <w:r w:rsidR="004B3498" w:rsidRPr="00576B28">
        <w:t>wget</w:t>
      </w:r>
      <w:proofErr w:type="spellEnd"/>
      <w:r w:rsidR="004B3498" w:rsidRPr="00576B28">
        <w:rPr>
          <w:rFonts w:hint="eastAsia"/>
        </w:rPr>
        <w:t xml:space="preserve"> </w:t>
      </w:r>
      <w:proofErr w:type="spellStart"/>
      <w:r w:rsidR="004B3498" w:rsidRPr="00576B28">
        <w:t>libtirpc</w:t>
      </w:r>
      <w:proofErr w:type="spellEnd"/>
      <w:r w:rsidR="004B3498" w:rsidRPr="00576B28">
        <w:t xml:space="preserve"> </w:t>
      </w:r>
      <w:proofErr w:type="spellStart"/>
      <w:r w:rsidR="004B3498" w:rsidRPr="00576B28">
        <w:t>libtirpc-devel</w:t>
      </w:r>
      <w:proofErr w:type="spellEnd"/>
      <w:r w:rsidR="004B3498" w:rsidRPr="00576B28">
        <w:rPr>
          <w:rFonts w:hint="eastAsia"/>
        </w:rPr>
        <w:t xml:space="preserve"> </w:t>
      </w:r>
      <w:proofErr w:type="spellStart"/>
      <w:r w:rsidR="004B3498" w:rsidRPr="00576B28">
        <w:t>ncurses-devel</w:t>
      </w:r>
      <w:proofErr w:type="spellEnd"/>
      <w:r w:rsidR="004B3498" w:rsidRPr="00576B28">
        <w:t xml:space="preserve"> </w:t>
      </w:r>
      <w:proofErr w:type="spellStart"/>
      <w:r w:rsidR="004B3498" w:rsidRPr="00576B28">
        <w:t>rpcgen</w:t>
      </w:r>
      <w:proofErr w:type="spellEnd"/>
      <w:r w:rsidR="00EB5F64">
        <w:t xml:space="preserve"> </w:t>
      </w:r>
    </w:p>
    <w:p w14:paraId="4146DC45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lastRenderedPageBreak/>
        <w:t>获取</w:t>
      </w:r>
      <w:proofErr w:type="spellStart"/>
      <w:r w:rsidRPr="00576B28">
        <w:rPr>
          <w:rFonts w:hint="eastAsia"/>
        </w:rPr>
        <w:t>CM</w:t>
      </w:r>
      <w:r w:rsidRPr="00576B28">
        <w:t>ake</w:t>
      </w:r>
      <w:proofErr w:type="spellEnd"/>
      <w:r w:rsidRPr="00576B28">
        <w:rPr>
          <w:rFonts w:hint="eastAsia"/>
        </w:rPr>
        <w:t>源码</w:t>
      </w:r>
      <w:r>
        <w:rPr>
          <w:rFonts w:hint="eastAsia"/>
        </w:rPr>
        <w:t>。</w:t>
      </w:r>
    </w:p>
    <w:p w14:paraId="567D132A" w14:textId="1F8F2D84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~]# </w:t>
      </w:r>
      <w:r w:rsidR="002A79D6" w:rsidRPr="00576B28">
        <w:t>cd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src</w:t>
      </w:r>
      <w:proofErr w:type="spellEnd"/>
    </w:p>
    <w:p w14:paraId="5109F056" w14:textId="7FB40E3A" w:rsidR="00C0725E" w:rsidRPr="00C0725E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~]# </w:t>
      </w:r>
      <w:proofErr w:type="spellStart"/>
      <w:r w:rsidR="0025773E">
        <w:t>wget</w:t>
      </w:r>
      <w:proofErr w:type="spellEnd"/>
      <w:r w:rsidR="0025773E">
        <w:t xml:space="preserve"> </w:t>
      </w:r>
      <w:r w:rsidR="00C0725E" w:rsidRPr="00C0725E">
        <w:rPr>
          <w:rStyle w:val="af"/>
          <w:color w:val="FF0000"/>
        </w:rPr>
        <w:t>https://cmake.org/files/v3.9/cmake-3.9.2.tar.gz</w:t>
      </w:r>
    </w:p>
    <w:p w14:paraId="35BDC13F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解压软件包</w:t>
      </w:r>
      <w:r>
        <w:rPr>
          <w:rFonts w:hint="eastAsia"/>
        </w:rPr>
        <w:t>。</w:t>
      </w:r>
    </w:p>
    <w:p w14:paraId="4BAB51C5" w14:textId="657E3806" w:rsidR="002A79D6" w:rsidRPr="00576B28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</w:t>
      </w:r>
      <w:proofErr w:type="spellStart"/>
      <w:r>
        <w:t>src</w:t>
      </w:r>
      <w:proofErr w:type="spellEnd"/>
      <w:r w:rsidRPr="004F2122">
        <w:t xml:space="preserve">]# </w:t>
      </w:r>
      <w:r w:rsidR="002A79D6" w:rsidRPr="00576B28">
        <w:t>tar -</w:t>
      </w:r>
      <w:proofErr w:type="spellStart"/>
      <w:r w:rsidR="002A79D6" w:rsidRPr="00576B28">
        <w:t>zxvf</w:t>
      </w:r>
      <w:proofErr w:type="spellEnd"/>
      <w:r w:rsidR="002A79D6" w:rsidRPr="00576B28">
        <w:t xml:space="preserve"> cmake-3.9.2.tar.gz</w:t>
      </w:r>
    </w:p>
    <w:p w14:paraId="1A2C1DF4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进入</w:t>
      </w:r>
      <w:proofErr w:type="spellStart"/>
      <w:r w:rsidRPr="00576B28">
        <w:t>CMake</w:t>
      </w:r>
      <w:proofErr w:type="spellEnd"/>
      <w:r w:rsidRPr="00576B28">
        <w:t>的安装目录</w:t>
      </w:r>
      <w:r>
        <w:rPr>
          <w:rFonts w:hint="eastAsia"/>
        </w:rPr>
        <w:t>。</w:t>
      </w:r>
    </w:p>
    <w:p w14:paraId="2985C6D3" w14:textId="7E901A76" w:rsidR="002A79D6" w:rsidRPr="00576B28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cmake-3.9.2]#</w:t>
      </w:r>
      <w:r w:rsidRPr="004F2122">
        <w:t xml:space="preserve"> </w:t>
      </w:r>
      <w:r w:rsidR="002A79D6" w:rsidRPr="00576B28">
        <w:t>cd cmake-3.9.2</w:t>
      </w:r>
    </w:p>
    <w:p w14:paraId="0C295470" w14:textId="67E7BA88" w:rsidR="002A79D6" w:rsidRPr="00576B28" w:rsidRDefault="002A79D6" w:rsidP="000F5ECC">
      <w:pPr>
        <w:pStyle w:val="30"/>
      </w:pPr>
      <w:r w:rsidRPr="00576B28">
        <w:rPr>
          <w:rFonts w:hint="eastAsia"/>
        </w:rPr>
        <w:t>安装</w:t>
      </w:r>
      <w:proofErr w:type="spellStart"/>
      <w:r w:rsidRPr="00576B28">
        <w:t>CMake</w:t>
      </w:r>
      <w:proofErr w:type="spellEnd"/>
      <w:r w:rsidR="004F2122">
        <w:rPr>
          <w:rFonts w:hint="eastAsia"/>
        </w:rPr>
        <w:t>，</w:t>
      </w:r>
      <w:r w:rsidR="004F2122">
        <w:t>此过程耗时较长</w:t>
      </w:r>
      <w:r w:rsidR="004F2122">
        <w:rPr>
          <w:rFonts w:hint="eastAsia"/>
        </w:rPr>
        <w:t>，</w:t>
      </w:r>
      <w:r w:rsidR="004F2122">
        <w:t>请耐心等待</w:t>
      </w:r>
      <w:r>
        <w:rPr>
          <w:rFonts w:hint="eastAsia"/>
        </w:rPr>
        <w:t>。</w:t>
      </w:r>
    </w:p>
    <w:p w14:paraId="10B95C28" w14:textId="31AF38AF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cmake-3.9.2]#</w:t>
      </w:r>
      <w:r>
        <w:t xml:space="preserve"> </w:t>
      </w:r>
      <w:r w:rsidR="002A79D6" w:rsidRPr="00576B28">
        <w:t>./configure</w:t>
      </w:r>
    </w:p>
    <w:p w14:paraId="28D4CA02" w14:textId="4CD4354F" w:rsidR="00CA7B15" w:rsidRDefault="00CA7B15" w:rsidP="00EF40AB">
      <w:pPr>
        <w:pStyle w:val="1e"/>
      </w:pPr>
      <w:r w:rsidRPr="00576B28">
        <w:rPr>
          <w:rFonts w:hint="eastAsia"/>
        </w:rPr>
        <w:t>“</w:t>
      </w:r>
      <w:r w:rsidRPr="00576B28">
        <w:t>-j”</w:t>
      </w:r>
      <w:r w:rsidRPr="00576B28">
        <w:t>参数可利用多核</w:t>
      </w:r>
      <w:r w:rsidRPr="00576B28">
        <w:t>CPU</w:t>
      </w:r>
      <w:r w:rsidRPr="00576B28">
        <w:t>加快编译速度，在本示例中，使用的是</w:t>
      </w:r>
      <w:r w:rsidR="009303D3">
        <w:rPr>
          <w:rFonts w:hint="eastAsia"/>
        </w:rPr>
        <w:t>8</w:t>
      </w:r>
      <w:r w:rsidRPr="00576B28">
        <w:t>核</w:t>
      </w:r>
      <w:r w:rsidRPr="00576B28">
        <w:t>CPU</w:t>
      </w:r>
      <w:r w:rsidRPr="00576B28">
        <w:t>，所以此处为</w:t>
      </w:r>
      <w:r>
        <w:t>“-j2</w:t>
      </w:r>
      <w:r w:rsidRPr="00576B28">
        <w:t>”</w:t>
      </w:r>
      <w:r w:rsidRPr="00576B28">
        <w:t>。</w:t>
      </w:r>
      <w:r w:rsidRPr="00576B28">
        <w:rPr>
          <w:rFonts w:hint="eastAsia"/>
        </w:rPr>
        <w:t>可通过下述命令查询</w:t>
      </w:r>
      <w:r w:rsidRPr="00576B28">
        <w:t>CPU</w:t>
      </w:r>
      <w:r w:rsidRPr="00576B28">
        <w:t>核数：</w:t>
      </w:r>
      <w:r w:rsidRPr="00576B28">
        <w:t>cat /proc/</w:t>
      </w:r>
      <w:proofErr w:type="spellStart"/>
      <w:r w:rsidRPr="00576B28">
        <w:t>cpuinfo</w:t>
      </w:r>
      <w:proofErr w:type="spellEnd"/>
      <w:r w:rsidRPr="00576B28">
        <w:t xml:space="preserve">| grep "processor"| </w:t>
      </w:r>
      <w:proofErr w:type="spellStart"/>
      <w:r w:rsidRPr="00576B28">
        <w:t>wc</w:t>
      </w:r>
      <w:proofErr w:type="spellEnd"/>
      <w:r w:rsidRPr="00576B28">
        <w:t xml:space="preserve"> -l</w:t>
      </w:r>
    </w:p>
    <w:p w14:paraId="61FEC28C" w14:textId="19C3641B" w:rsidR="00D772BA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cmake-3.9.2]# </w:t>
      </w:r>
      <w:r w:rsidR="00D772BA">
        <w:t xml:space="preserve">make </w:t>
      </w:r>
      <w:r w:rsidR="00AD1C18">
        <w:t>-</w:t>
      </w:r>
      <w:r w:rsidR="000A452C">
        <w:t>j</w:t>
      </w:r>
      <w:r>
        <w:t>8</w:t>
      </w:r>
      <w:r w:rsidR="00D772BA" w:rsidRPr="00576B28">
        <w:t xml:space="preserve"> &amp;&amp; make install</w:t>
      </w:r>
    </w:p>
    <w:p w14:paraId="48118553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测试</w:t>
      </w:r>
      <w:proofErr w:type="spellStart"/>
      <w:r w:rsidRPr="00576B28">
        <w:t>CMake</w:t>
      </w:r>
      <w:proofErr w:type="spellEnd"/>
      <w:r w:rsidRPr="00576B28">
        <w:t>是否安装完成</w:t>
      </w:r>
      <w:r w:rsidRPr="00576B28">
        <w:rPr>
          <w:rFonts w:hint="eastAsia"/>
        </w:rPr>
        <w:t>，返回内容如下所示，表示安装已经完成</w:t>
      </w:r>
      <w:r>
        <w:rPr>
          <w:rFonts w:hint="eastAsia"/>
        </w:rPr>
        <w:t>。</w:t>
      </w:r>
    </w:p>
    <w:p w14:paraId="6334AD46" w14:textId="53A765E2" w:rsidR="002A79D6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cmake-3.9.2]#</w:t>
      </w:r>
      <w:r w:rsidRPr="004F2122">
        <w:t xml:space="preserve"> </w:t>
      </w:r>
      <w:proofErr w:type="spellStart"/>
      <w:r w:rsidR="00536E3F">
        <w:t>cmake</w:t>
      </w:r>
      <w:proofErr w:type="spellEnd"/>
      <w:r w:rsidR="00536E3F">
        <w:t xml:space="preserve"> -</w:t>
      </w:r>
      <w:r w:rsidR="002A79D6" w:rsidRPr="00576B28">
        <w:t>version</w:t>
      </w:r>
    </w:p>
    <w:p w14:paraId="0B0CCAC6" w14:textId="77777777" w:rsidR="004F2122" w:rsidRDefault="004F2122" w:rsidP="00DB20CE">
      <w:pPr>
        <w:pStyle w:val="2f2"/>
      </w:pPr>
      <w:proofErr w:type="spellStart"/>
      <w:r>
        <w:t>cmake</w:t>
      </w:r>
      <w:proofErr w:type="spellEnd"/>
      <w:r>
        <w:t xml:space="preserve"> version 3.9.2</w:t>
      </w:r>
    </w:p>
    <w:p w14:paraId="04CBBC50" w14:textId="77777777" w:rsidR="004F2122" w:rsidRDefault="004F2122" w:rsidP="00DB20CE">
      <w:pPr>
        <w:pStyle w:val="2f2"/>
      </w:pPr>
    </w:p>
    <w:p w14:paraId="2A64F8D2" w14:textId="17040D40" w:rsidR="004F2122" w:rsidRPr="00576B28" w:rsidRDefault="004F2122" w:rsidP="00DB20CE">
      <w:pPr>
        <w:pStyle w:val="2f2"/>
      </w:pPr>
      <w:proofErr w:type="spellStart"/>
      <w:r>
        <w:t>CMake</w:t>
      </w:r>
      <w:proofErr w:type="spellEnd"/>
      <w:r>
        <w:t xml:space="preserve"> suite maintained and supported by </w:t>
      </w:r>
      <w:proofErr w:type="spellStart"/>
      <w:r>
        <w:t>Kitware</w:t>
      </w:r>
      <w:proofErr w:type="spellEnd"/>
      <w:r>
        <w:t xml:space="preserve"> (kitware.com/</w:t>
      </w:r>
      <w:proofErr w:type="spellStart"/>
      <w:r>
        <w:t>cmake</w:t>
      </w:r>
      <w:proofErr w:type="spellEnd"/>
      <w:r>
        <w:t>).</w:t>
      </w:r>
    </w:p>
    <w:p w14:paraId="452EB1A0" w14:textId="12D11E00" w:rsidR="002A79D6" w:rsidRPr="00576B28" w:rsidRDefault="00DC48B6" w:rsidP="002A79D6">
      <w:pPr>
        <w:pStyle w:val="3"/>
      </w:pPr>
      <w:bookmarkStart w:id="34" w:name="_Toc60138043"/>
      <w:r>
        <w:rPr>
          <w:rFonts w:hint="eastAsia"/>
        </w:rPr>
        <w:t>检查</w:t>
      </w:r>
      <w:r w:rsidRPr="00576B28">
        <w:rPr>
          <w:rFonts w:hint="eastAsia"/>
        </w:rPr>
        <w:t>G</w:t>
      </w:r>
      <w:r w:rsidRPr="00576B28">
        <w:t>CC</w:t>
      </w:r>
      <w:r w:rsidRPr="00576B28">
        <w:t>编译器版本</w:t>
      </w:r>
      <w:bookmarkEnd w:id="34"/>
    </w:p>
    <w:p w14:paraId="77A6EED8" w14:textId="35E401C8" w:rsidR="002A79D6" w:rsidRPr="00576B28" w:rsidRDefault="002A79D6" w:rsidP="000F5ECC">
      <w:pPr>
        <w:pStyle w:val="30"/>
      </w:pPr>
      <w:r w:rsidRPr="00576B28">
        <w:rPr>
          <w:rFonts w:hint="eastAsia"/>
        </w:rPr>
        <w:t>执行以下命令，检查当前环境中的</w:t>
      </w:r>
      <w:r w:rsidRPr="00576B28">
        <w:rPr>
          <w:rFonts w:hint="eastAsia"/>
        </w:rPr>
        <w:t>G</w:t>
      </w:r>
      <w:r w:rsidRPr="00576B28">
        <w:t>CC</w:t>
      </w:r>
      <w:r w:rsidR="0001393C">
        <w:t>编译器是否符合</w:t>
      </w:r>
      <w:r w:rsidRPr="00576B28">
        <w:t>要求</w:t>
      </w:r>
      <w:r w:rsidRPr="00576B28">
        <w:rPr>
          <w:rFonts w:hint="eastAsia"/>
        </w:rPr>
        <w:t>。</w:t>
      </w:r>
    </w:p>
    <w:p w14:paraId="6320D35F" w14:textId="77777777" w:rsidR="004F2122" w:rsidRDefault="004F2122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cmake-3.9.2]# </w:t>
      </w:r>
      <w:proofErr w:type="spellStart"/>
      <w:r>
        <w:t>gcc</w:t>
      </w:r>
      <w:proofErr w:type="spellEnd"/>
      <w:r>
        <w:t xml:space="preserve"> -v</w:t>
      </w:r>
    </w:p>
    <w:p w14:paraId="7D59DD91" w14:textId="77777777" w:rsidR="004F2122" w:rsidRDefault="004F2122" w:rsidP="00DB20CE">
      <w:pPr>
        <w:pStyle w:val="2f2"/>
      </w:pPr>
      <w:r>
        <w:t>Using built-in specs.</w:t>
      </w:r>
    </w:p>
    <w:p w14:paraId="7B95FFC1" w14:textId="77777777" w:rsidR="004F2122" w:rsidRDefault="004F2122" w:rsidP="00DB20CE">
      <w:pPr>
        <w:pStyle w:val="2f2"/>
      </w:pPr>
      <w:r>
        <w:t>COLLECT_GCC=</w:t>
      </w:r>
      <w:proofErr w:type="spellStart"/>
      <w:r>
        <w:t>gcc</w:t>
      </w:r>
      <w:proofErr w:type="spellEnd"/>
    </w:p>
    <w:p w14:paraId="44818786" w14:textId="77777777" w:rsidR="004F2122" w:rsidRDefault="004F2122" w:rsidP="00DB20CE">
      <w:pPr>
        <w:pStyle w:val="2f2"/>
      </w:pPr>
      <w:r>
        <w:t>COLLECT_LTO_WRAPPER=/usr/libexec/gcc/aarch64-linux-gnu/7.3.0/lto-wrapper</w:t>
      </w:r>
    </w:p>
    <w:p w14:paraId="3838F5A0" w14:textId="77777777" w:rsidR="004F2122" w:rsidRDefault="004F2122" w:rsidP="00DB20CE">
      <w:pPr>
        <w:pStyle w:val="2f2"/>
      </w:pPr>
      <w:r>
        <w:t>Target: aarch64-linux-gnu</w:t>
      </w:r>
    </w:p>
    <w:p w14:paraId="7C33BBB6" w14:textId="77777777" w:rsidR="004F2122" w:rsidRDefault="004F2122" w:rsidP="00DB20CE">
      <w:pPr>
        <w:pStyle w:val="2f2"/>
      </w:pPr>
      <w:r>
        <w:t>Configured with: ../configure --prefix=/</w:t>
      </w:r>
      <w:proofErr w:type="spellStart"/>
      <w:r>
        <w:t>usr</w:t>
      </w:r>
      <w:proofErr w:type="spellEnd"/>
      <w:r>
        <w:t xml:space="preserve"> --mandir=/</w:t>
      </w:r>
      <w:proofErr w:type="spellStart"/>
      <w:r>
        <w:t>usr</w:t>
      </w:r>
      <w:proofErr w:type="spellEnd"/>
      <w:r>
        <w:t>/share/man --</w:t>
      </w:r>
      <w:proofErr w:type="spellStart"/>
      <w:r>
        <w:t>infodir</w:t>
      </w:r>
      <w:proofErr w:type="spellEnd"/>
      <w:r>
        <w:t>=/</w:t>
      </w:r>
      <w:proofErr w:type="spellStart"/>
      <w:r>
        <w:t>usr</w:t>
      </w:r>
      <w:proofErr w:type="spellEnd"/>
      <w:r>
        <w:t>/share/info --enable-shared --enable-threads=</w:t>
      </w:r>
      <w:proofErr w:type="spellStart"/>
      <w:r>
        <w:t>posix</w:t>
      </w:r>
      <w:proofErr w:type="spellEnd"/>
      <w:r>
        <w:t xml:space="preserve"> --enable-checking=release --with-system-</w:t>
      </w:r>
      <w:proofErr w:type="spellStart"/>
      <w:r>
        <w:t>zlib</w:t>
      </w:r>
      <w:proofErr w:type="spellEnd"/>
      <w:r>
        <w:t xml:space="preserve"> --enable-__</w:t>
      </w:r>
      <w:proofErr w:type="spellStart"/>
      <w:r>
        <w:t>cxa_atexit</w:t>
      </w:r>
      <w:proofErr w:type="spellEnd"/>
      <w:r>
        <w:t xml:space="preserve"> --disable-</w:t>
      </w:r>
      <w:proofErr w:type="spellStart"/>
      <w:r>
        <w:t>libunwind</w:t>
      </w:r>
      <w:proofErr w:type="spellEnd"/>
      <w:r>
        <w:t>-exceptions --enable-gnu-unique-object --enable-linker-build-id --with-linker-hash-style=gnu --enable-languages=</w:t>
      </w:r>
      <w:proofErr w:type="spellStart"/>
      <w:r>
        <w:t>c,c</w:t>
      </w:r>
      <w:proofErr w:type="spellEnd"/>
      <w:r>
        <w:t>++,</w:t>
      </w:r>
      <w:proofErr w:type="spellStart"/>
      <w:r>
        <w:t>objc,obj-c</w:t>
      </w:r>
      <w:proofErr w:type="spellEnd"/>
      <w:r>
        <w:t>++,</w:t>
      </w:r>
      <w:proofErr w:type="spellStart"/>
      <w:r>
        <w:t>fortran,lto</w:t>
      </w:r>
      <w:proofErr w:type="spellEnd"/>
      <w:r>
        <w:t xml:space="preserve"> --enable-plugin --enable-</w:t>
      </w:r>
      <w:proofErr w:type="spellStart"/>
      <w:r>
        <w:t>initfini</w:t>
      </w:r>
      <w:proofErr w:type="spellEnd"/>
      <w:r>
        <w:t>-array --disable-</w:t>
      </w:r>
      <w:proofErr w:type="spellStart"/>
      <w:r>
        <w:t>libgcj</w:t>
      </w:r>
      <w:proofErr w:type="spellEnd"/>
      <w:r>
        <w:t xml:space="preserve"> --without-</w:t>
      </w:r>
      <w:proofErr w:type="spellStart"/>
      <w:r>
        <w:t>isl</w:t>
      </w:r>
      <w:proofErr w:type="spellEnd"/>
      <w:r>
        <w:t xml:space="preserve"> --without-</w:t>
      </w:r>
      <w:proofErr w:type="spellStart"/>
      <w:r>
        <w:t>cloog</w:t>
      </w:r>
      <w:proofErr w:type="spellEnd"/>
      <w:r>
        <w:t xml:space="preserve"> --enable-gnu-indirect-function --build=aarch64-linux-gnu --with-stage1-ldflags=' -</w:t>
      </w:r>
      <w:proofErr w:type="spellStart"/>
      <w:r>
        <w:t>Wl</w:t>
      </w:r>
      <w:proofErr w:type="spellEnd"/>
      <w:r>
        <w:t>,-</w:t>
      </w:r>
      <w:proofErr w:type="spellStart"/>
      <w:r>
        <w:t>z,relro</w:t>
      </w:r>
      <w:proofErr w:type="spellEnd"/>
      <w:r>
        <w:t>,-</w:t>
      </w:r>
      <w:proofErr w:type="spellStart"/>
      <w:r>
        <w:t>z,now</w:t>
      </w:r>
      <w:proofErr w:type="spellEnd"/>
      <w:r>
        <w:t>' --with-boot-</w:t>
      </w:r>
      <w:proofErr w:type="spellStart"/>
      <w:r>
        <w:t>ldflags</w:t>
      </w:r>
      <w:proofErr w:type="spellEnd"/>
      <w:r>
        <w:t>=' -</w:t>
      </w:r>
      <w:proofErr w:type="spellStart"/>
      <w:r>
        <w:t>Wl</w:t>
      </w:r>
      <w:proofErr w:type="spellEnd"/>
      <w:r>
        <w:t>,-</w:t>
      </w:r>
      <w:proofErr w:type="spellStart"/>
      <w:r>
        <w:t>z,relro</w:t>
      </w:r>
      <w:proofErr w:type="spellEnd"/>
      <w:r>
        <w:t>,-</w:t>
      </w:r>
      <w:proofErr w:type="spellStart"/>
      <w:r>
        <w:t>z,now</w:t>
      </w:r>
      <w:proofErr w:type="spellEnd"/>
      <w:r>
        <w:t>' --with-</w:t>
      </w:r>
      <w:proofErr w:type="spellStart"/>
      <w:r>
        <w:t>multilib</w:t>
      </w:r>
      <w:proofErr w:type="spellEnd"/>
      <w:r>
        <w:t>-list=lp64</w:t>
      </w:r>
    </w:p>
    <w:p w14:paraId="67B524FC" w14:textId="77777777" w:rsidR="004F2122" w:rsidRDefault="004F2122" w:rsidP="00DB20CE">
      <w:pPr>
        <w:pStyle w:val="2f2"/>
      </w:pPr>
      <w:r>
        <w:t xml:space="preserve">Thread model: </w:t>
      </w:r>
      <w:proofErr w:type="spellStart"/>
      <w:r>
        <w:t>posix</w:t>
      </w:r>
      <w:proofErr w:type="spellEnd"/>
    </w:p>
    <w:p w14:paraId="5A25D7BE" w14:textId="2B58B8BB" w:rsidR="002A79D6" w:rsidRDefault="004F2122" w:rsidP="00DB20CE">
      <w:pPr>
        <w:pStyle w:val="2f2"/>
      </w:pPr>
      <w:proofErr w:type="spellStart"/>
      <w:r>
        <w:t>gcc</w:t>
      </w:r>
      <w:proofErr w:type="spellEnd"/>
      <w:r>
        <w:t xml:space="preserve"> version 7.3.0 (GCC)</w:t>
      </w:r>
    </w:p>
    <w:p w14:paraId="3D267970" w14:textId="2A141AAC" w:rsidR="002A79D6" w:rsidRPr="00576B28" w:rsidRDefault="002A79D6" w:rsidP="002A79D6">
      <w:pPr>
        <w:pStyle w:val="49"/>
        <w:jc w:val="both"/>
        <w:rPr>
          <w:noProof/>
        </w:rPr>
      </w:pPr>
      <w:r w:rsidRPr="00576B28">
        <w:rPr>
          <w:noProof/>
        </w:rPr>
        <w:t>若版本为</w:t>
      </w:r>
      <w:r w:rsidRPr="00576B28">
        <w:rPr>
          <w:rFonts w:hint="eastAsia"/>
          <w:noProof/>
        </w:rPr>
        <w:t>5</w:t>
      </w:r>
      <w:r w:rsidRPr="00576B28">
        <w:rPr>
          <w:noProof/>
        </w:rPr>
        <w:t>.3</w:t>
      </w:r>
      <w:r w:rsidRPr="00576B28">
        <w:rPr>
          <w:noProof/>
        </w:rPr>
        <w:t>及以上</w:t>
      </w:r>
      <w:r w:rsidRPr="00576B28">
        <w:rPr>
          <w:rFonts w:hint="eastAsia"/>
          <w:noProof/>
        </w:rPr>
        <w:t>，</w:t>
      </w:r>
      <w:r w:rsidRPr="00576B28">
        <w:rPr>
          <w:noProof/>
        </w:rPr>
        <w:t>则表示符合版本要求</w:t>
      </w:r>
      <w:r>
        <w:rPr>
          <w:rFonts w:hint="eastAsia"/>
          <w:noProof/>
        </w:rPr>
        <w:t>，本实验</w:t>
      </w:r>
      <w:r>
        <w:rPr>
          <w:rFonts w:hint="eastAsia"/>
          <w:noProof/>
        </w:rPr>
        <w:t>GCC</w:t>
      </w:r>
      <w:r>
        <w:rPr>
          <w:rFonts w:hint="eastAsia"/>
          <w:noProof/>
        </w:rPr>
        <w:t>版本为</w:t>
      </w:r>
      <w:r>
        <w:rPr>
          <w:rFonts w:hint="eastAsia"/>
          <w:noProof/>
        </w:rPr>
        <w:t>7</w:t>
      </w:r>
      <w:r>
        <w:rPr>
          <w:noProof/>
        </w:rPr>
        <w:t>.3.0</w:t>
      </w:r>
      <w:r w:rsidR="0001393C">
        <w:rPr>
          <w:rFonts w:hint="eastAsia"/>
          <w:noProof/>
        </w:rPr>
        <w:t>符合要求，无需升级</w:t>
      </w:r>
      <w:r w:rsidRPr="00576B28">
        <w:rPr>
          <w:rFonts w:hint="eastAsia"/>
          <w:noProof/>
        </w:rPr>
        <w:t>。</w:t>
      </w:r>
    </w:p>
    <w:p w14:paraId="0D1060FE" w14:textId="77777777" w:rsidR="002A79D6" w:rsidRPr="00576B28" w:rsidRDefault="002A79D6" w:rsidP="002A79D6">
      <w:pPr>
        <w:pStyle w:val="3"/>
      </w:pPr>
      <w:bookmarkStart w:id="35" w:name="_Toc60138044"/>
      <w:r w:rsidRPr="00576B28">
        <w:rPr>
          <w:rFonts w:hint="eastAsia"/>
        </w:rPr>
        <w:t>编译安装</w:t>
      </w:r>
      <w:r w:rsidRPr="00576B28">
        <w:rPr>
          <w:rFonts w:hint="eastAsia"/>
        </w:rPr>
        <w:t>MySQL</w:t>
      </w:r>
      <w:bookmarkEnd w:id="35"/>
    </w:p>
    <w:p w14:paraId="4865B32F" w14:textId="77777777" w:rsidR="002A79D6" w:rsidRDefault="002A79D6" w:rsidP="000F5ECC">
      <w:pPr>
        <w:pStyle w:val="30"/>
      </w:pPr>
      <w:r>
        <w:t>拷贝</w:t>
      </w:r>
      <w:r>
        <w:t>MySQL</w:t>
      </w:r>
      <w:r>
        <w:t>文件夹至</w:t>
      </w:r>
      <w:r>
        <w:rPr>
          <w:rFonts w:hint="eastAsia"/>
        </w:rPr>
        <w:t>/</w:t>
      </w:r>
      <w:r>
        <w:t>home</w:t>
      </w:r>
      <w:r>
        <w:t>目录</w:t>
      </w:r>
      <w:r>
        <w:rPr>
          <w:rFonts w:hint="eastAsia"/>
        </w:rPr>
        <w:t>。</w:t>
      </w:r>
    </w:p>
    <w:p w14:paraId="405A7731" w14:textId="77777777" w:rsidR="004F2122" w:rsidRDefault="004F2122" w:rsidP="00DB20CE">
      <w:pPr>
        <w:pStyle w:val="2f2"/>
      </w:pPr>
      <w:r>
        <w:lastRenderedPageBreak/>
        <w:t>[</w:t>
      </w:r>
      <w:proofErr w:type="spellStart"/>
      <w:r>
        <w:t>root@ecs-mysql</w:t>
      </w:r>
      <w:proofErr w:type="spellEnd"/>
      <w:r>
        <w:t xml:space="preserve"> cmake-3.9.2]# cd /home/</w:t>
      </w:r>
    </w:p>
    <w:p w14:paraId="0097F3C9" w14:textId="759678DB" w:rsidR="002A79D6" w:rsidRDefault="004F2122" w:rsidP="00DB20CE">
      <w:pPr>
        <w:pStyle w:val="2f2"/>
        <w:rPr>
          <w:rStyle w:val="af"/>
        </w:rPr>
      </w:pPr>
      <w:r>
        <w:t>[</w:t>
      </w:r>
      <w:proofErr w:type="spellStart"/>
      <w:r>
        <w:t>root@ecs-mysql</w:t>
      </w:r>
      <w:proofErr w:type="spellEnd"/>
      <w:r>
        <w:t xml:space="preserve"> home]# </w:t>
      </w:r>
      <w:proofErr w:type="spellStart"/>
      <w:r>
        <w:t>wget</w:t>
      </w:r>
      <w:proofErr w:type="spellEnd"/>
      <w:r>
        <w:t xml:space="preserve"> https://mirrors.huaweicloud.com/mysql/Downloads/MySQL-8.0/mysql-boost-</w:t>
      </w:r>
      <w:r w:rsidR="00727178" w:rsidRPr="00727178">
        <w:rPr>
          <w:color w:val="FF0000"/>
        </w:rPr>
        <w:t>8.0.24</w:t>
      </w:r>
      <w:r>
        <w:t>.tar.gz</w:t>
      </w:r>
    </w:p>
    <w:p w14:paraId="35F6ED9A" w14:textId="65F7EF0A" w:rsidR="00B20CBC" w:rsidRDefault="00B20CBC" w:rsidP="000F5ECC">
      <w:pPr>
        <w:pStyle w:val="30"/>
      </w:pPr>
      <w:r>
        <w:rPr>
          <w:rFonts w:hint="eastAsia"/>
        </w:rPr>
        <w:t>解压</w:t>
      </w:r>
      <w:r w:rsidR="00007693">
        <w:rPr>
          <w:rFonts w:hint="eastAsia"/>
        </w:rPr>
        <w:t>软件包</w:t>
      </w:r>
      <w:r>
        <w:rPr>
          <w:rFonts w:hint="eastAsia"/>
        </w:rPr>
        <w:t>。</w:t>
      </w:r>
    </w:p>
    <w:p w14:paraId="7198BB1B" w14:textId="4FF923F8" w:rsidR="008917D8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home]# tar -</w:t>
      </w:r>
      <w:proofErr w:type="spellStart"/>
      <w:r w:rsidRPr="004F2122">
        <w:t>zxvf</w:t>
      </w:r>
      <w:proofErr w:type="spellEnd"/>
      <w:r w:rsidRPr="004F2122">
        <w:t xml:space="preserve"> mysql-boost-</w:t>
      </w:r>
      <w:r w:rsidR="00727178">
        <w:t>8.0.24</w:t>
      </w:r>
      <w:r w:rsidRPr="004F2122">
        <w:t>.tar.gz</w:t>
      </w:r>
    </w:p>
    <w:p w14:paraId="217FE877" w14:textId="59D9A77B" w:rsidR="00514B2C" w:rsidRDefault="00C27DDD" w:rsidP="000F5ECC">
      <w:pPr>
        <w:pStyle w:val="30"/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目录，</w:t>
      </w:r>
      <w:r w:rsidR="000B65BE">
        <w:rPr>
          <w:rFonts w:hint="eastAsia"/>
        </w:rPr>
        <w:t>进行配置</w:t>
      </w:r>
      <w:r>
        <w:rPr>
          <w:rFonts w:hint="eastAsia"/>
        </w:rPr>
        <w:t>。</w:t>
      </w:r>
    </w:p>
    <w:p w14:paraId="39E88CE1" w14:textId="42E76A77" w:rsidR="004C0655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home]# cd mysql-</w:t>
      </w:r>
      <w:r w:rsidR="00727178">
        <w:t>8.0.24</w:t>
      </w:r>
      <w:r w:rsidRPr="004F2122">
        <w:t>/</w:t>
      </w:r>
    </w:p>
    <w:p w14:paraId="515CE37B" w14:textId="7A936C2A" w:rsidR="002A79D6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mysql-8.0.20]# </w:t>
      </w:r>
      <w:proofErr w:type="spellStart"/>
      <w:r w:rsidRPr="004F2122">
        <w:t>cmake</w:t>
      </w:r>
      <w:proofErr w:type="spellEnd"/>
      <w:r w:rsidRPr="004F2122">
        <w:t xml:space="preserve"> . -DCMAKE_INSTALL_PREFIX=/</w:t>
      </w:r>
      <w:proofErr w:type="spellStart"/>
      <w:r w:rsidRPr="004F2122">
        <w:t>usr</w:t>
      </w:r>
      <w:proofErr w:type="spellEnd"/>
      <w:r w:rsidRPr="004F2122">
        <w:t>/local/</w:t>
      </w:r>
      <w:proofErr w:type="spellStart"/>
      <w:r w:rsidRPr="004F2122">
        <w:t>mysql</w:t>
      </w:r>
      <w:proofErr w:type="spellEnd"/>
      <w:r w:rsidRPr="004F2122">
        <w:t xml:space="preserve"> -DMYSQL_DATADIR=/data/</w:t>
      </w:r>
      <w:proofErr w:type="spellStart"/>
      <w:r w:rsidRPr="004F2122">
        <w:t>mysql</w:t>
      </w:r>
      <w:proofErr w:type="spellEnd"/>
      <w:r w:rsidRPr="004F2122">
        <w:t>/data -DSYSCONFDIR=/</w:t>
      </w:r>
      <w:proofErr w:type="spellStart"/>
      <w:r w:rsidRPr="004F2122">
        <w:t>etc</w:t>
      </w:r>
      <w:proofErr w:type="spellEnd"/>
      <w:r w:rsidRPr="004F2122">
        <w:t xml:space="preserve"> -DWITH_INNOBASE_STORAGE_ENGINE=1 -DWITH_PARTITION_STORAGE_ENGINE=1 -DWITH_FEDERATED_STORAGE_ENGINE=1 -DWITH_ARCHIVE_STORAGE_ENGINE=1 -DWITH_BLACKHOLE_STORAGE_ENGINE=1 -DWITH_MYISAM_STORAGE_ENGINE=1 -DENABLED_LOCAL_INFILE=1 -DENABLE_DTRACE=0 -DDEFAULT_CHARSET=utf8mb4 -DDEFAULT_COLLATION=utf8mb4_general_ci -DWITH_EMBEDDED_SERVER=1 -DCMAKE_C_COMPILER=/</w:t>
      </w:r>
      <w:proofErr w:type="spellStart"/>
      <w:r w:rsidRPr="004F2122">
        <w:t>usr</w:t>
      </w:r>
      <w:proofErr w:type="spellEnd"/>
      <w:r w:rsidRPr="004F2122">
        <w:t>/bin/</w:t>
      </w:r>
      <w:proofErr w:type="spellStart"/>
      <w:r w:rsidRPr="004F2122">
        <w:t>gcc</w:t>
      </w:r>
      <w:proofErr w:type="spellEnd"/>
      <w:r w:rsidRPr="004F2122">
        <w:t xml:space="preserve"> -DDOWNLOAD_BOOST=1 -DWITH_BOOST=/home/mysql-</w:t>
      </w:r>
      <w:r w:rsidR="00727178">
        <w:t>8.0.24</w:t>
      </w:r>
      <w:r w:rsidRPr="004F2122">
        <w:t>/boost/boost_1_70_0 -DFORCE_INSOURCE_BUILD=1</w:t>
      </w:r>
    </w:p>
    <w:p w14:paraId="5EB657D0" w14:textId="7E4D4963" w:rsidR="002A79D6" w:rsidRPr="00576B28" w:rsidRDefault="002A79D6" w:rsidP="000F5ECC">
      <w:pPr>
        <w:pStyle w:val="30"/>
      </w:pPr>
      <w:r w:rsidRPr="00576B28">
        <w:rPr>
          <w:rFonts w:hint="eastAsia"/>
        </w:rPr>
        <w:t>在</w:t>
      </w:r>
      <w:r w:rsidRPr="00576B28">
        <w:t>MySQL</w:t>
      </w:r>
      <w:r w:rsidRPr="00576B28">
        <w:t>源码路径下运行，等待编译</w:t>
      </w:r>
      <w:r w:rsidR="005A1D1E">
        <w:rPr>
          <w:rFonts w:hint="eastAsia"/>
        </w:rPr>
        <w:t>和安装</w:t>
      </w:r>
      <w:r w:rsidRPr="00576B28">
        <w:t>完成。</w:t>
      </w:r>
    </w:p>
    <w:p w14:paraId="1453A7D3" w14:textId="5ED66515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mysql-8.0.20]#</w:t>
      </w:r>
      <w:r>
        <w:t xml:space="preserve"> </w:t>
      </w:r>
      <w:r w:rsidR="000A452C">
        <w:t xml:space="preserve">make </w:t>
      </w:r>
      <w:r w:rsidR="000A452C">
        <w:rPr>
          <w:rFonts w:hint="eastAsia"/>
        </w:rPr>
        <w:t>-</w:t>
      </w:r>
      <w:r>
        <w:t>j8</w:t>
      </w:r>
    </w:p>
    <w:p w14:paraId="6087D9AF" w14:textId="3366D221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mysql-8.0.20]#</w:t>
      </w:r>
      <w:r>
        <w:t xml:space="preserve"> </w:t>
      </w:r>
      <w:r w:rsidR="002A79D6" w:rsidRPr="00576B28">
        <w:t>m</w:t>
      </w:r>
      <w:r w:rsidR="002A79D6" w:rsidRPr="00576B28">
        <w:rPr>
          <w:rFonts w:hint="eastAsia"/>
        </w:rPr>
        <w:t xml:space="preserve">ake </w:t>
      </w:r>
      <w:r w:rsidR="002A79D6" w:rsidRPr="00576B28">
        <w:t>install</w:t>
      </w:r>
    </w:p>
    <w:p w14:paraId="4520F819" w14:textId="43DCA35A" w:rsidR="002A79D6" w:rsidRPr="00576B28" w:rsidRDefault="002A79D6" w:rsidP="002A79D6">
      <w:pPr>
        <w:pStyle w:val="3"/>
      </w:pPr>
      <w:bookmarkStart w:id="36" w:name="_Toc40962437"/>
      <w:bookmarkStart w:id="37" w:name="_Toc60138045"/>
      <w:r w:rsidRPr="00576B28">
        <w:rPr>
          <w:rFonts w:hint="eastAsia"/>
        </w:rPr>
        <w:t>配置</w:t>
      </w:r>
      <w:r w:rsidRPr="00576B28">
        <w:t>MySQL</w:t>
      </w:r>
      <w:bookmarkEnd w:id="36"/>
      <w:bookmarkEnd w:id="37"/>
    </w:p>
    <w:p w14:paraId="1CDAB199" w14:textId="77777777" w:rsidR="002A79D6" w:rsidRPr="00576B28" w:rsidRDefault="002A79D6" w:rsidP="000F5ECC">
      <w:pPr>
        <w:pStyle w:val="30"/>
      </w:pPr>
      <w:r>
        <w:rPr>
          <w:rFonts w:hint="eastAsia"/>
        </w:rPr>
        <w:t>创建</w:t>
      </w:r>
      <w:proofErr w:type="spellStart"/>
      <w:r>
        <w:t>mysql</w:t>
      </w:r>
      <w:proofErr w:type="spellEnd"/>
      <w:r w:rsidRPr="00576B28">
        <w:t>用户及用户组</w:t>
      </w:r>
      <w:r>
        <w:rPr>
          <w:rFonts w:hint="eastAsia"/>
        </w:rPr>
        <w:t>。</w:t>
      </w:r>
    </w:p>
    <w:p w14:paraId="6EB56B2F" w14:textId="5FA2DB2B" w:rsidR="002A79D6" w:rsidRPr="00576B28" w:rsidRDefault="00AA315D" w:rsidP="00DB20CE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</w:t>
      </w:r>
      <w:proofErr w:type="spellStart"/>
      <w:r>
        <w:t>mysql</w:t>
      </w:r>
      <w:proofErr w:type="spellEnd"/>
      <w:r w:rsidR="004F2122" w:rsidRPr="004F2122">
        <w:t>]#</w:t>
      </w:r>
      <w:r w:rsidR="004F2122">
        <w:t xml:space="preserve"> </w:t>
      </w:r>
      <w:proofErr w:type="spellStart"/>
      <w:r w:rsidR="002A79D6" w:rsidRPr="00576B28">
        <w:t>useradd</w:t>
      </w:r>
      <w:proofErr w:type="spellEnd"/>
      <w:r w:rsidR="002A79D6" w:rsidRPr="00576B28">
        <w:t xml:space="preserve"> </w:t>
      </w:r>
      <w:proofErr w:type="spellStart"/>
      <w:r w:rsidR="002A79D6" w:rsidRPr="00576B28">
        <w:t>mysql</w:t>
      </w:r>
      <w:proofErr w:type="spellEnd"/>
    </w:p>
    <w:p w14:paraId="40DDE209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进入安装路径，创建“</w:t>
      </w:r>
      <w:r w:rsidRPr="00576B28">
        <w:t>data”</w:t>
      </w:r>
      <w:r w:rsidRPr="00576B28">
        <w:t>、</w:t>
      </w:r>
      <w:r w:rsidRPr="00576B28">
        <w:t>“log”</w:t>
      </w:r>
      <w:r w:rsidRPr="00576B28">
        <w:t>、</w:t>
      </w:r>
      <w:r w:rsidRPr="00576B28">
        <w:t>“run”</w:t>
      </w:r>
      <w:r w:rsidRPr="00576B28">
        <w:t>文件夹，</w:t>
      </w:r>
      <w:r w:rsidRPr="00576B28">
        <w:rPr>
          <w:rFonts w:hint="eastAsia"/>
        </w:rPr>
        <w:t>修改“</w:t>
      </w:r>
      <w:r w:rsidRPr="00576B28">
        <w:t>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”</w:t>
      </w:r>
      <w:r w:rsidRPr="00576B28">
        <w:t>权限</w:t>
      </w:r>
      <w:r>
        <w:rPr>
          <w:rFonts w:hint="eastAsia"/>
        </w:rPr>
        <w:t>。</w:t>
      </w:r>
    </w:p>
    <w:p w14:paraId="1B3545C5" w14:textId="05BEEC12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proofErr w:type="spellStart"/>
      <w:r w:rsidRPr="004F2122">
        <w:t>mysql</w:t>
      </w:r>
      <w:proofErr w:type="spellEnd"/>
      <w:r w:rsidRPr="004F2122">
        <w:t>]#</w:t>
      </w:r>
      <w:r>
        <w:t xml:space="preserve"> </w:t>
      </w:r>
      <w:r w:rsidR="002A79D6" w:rsidRPr="00576B28">
        <w:t>cd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</w:p>
    <w:p w14:paraId="65C24984" w14:textId="08733427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proofErr w:type="spellStart"/>
      <w:r w:rsidRPr="004F2122">
        <w:t>mysql</w:t>
      </w:r>
      <w:proofErr w:type="spellEnd"/>
      <w:r w:rsidRPr="004F2122">
        <w:t>]#</w:t>
      </w:r>
      <w:r>
        <w:t xml:space="preserve"> </w:t>
      </w:r>
      <w:proofErr w:type="spellStart"/>
      <w:r w:rsidR="002A79D6" w:rsidRPr="00576B28">
        <w:t>mkdir</w:t>
      </w:r>
      <w:proofErr w:type="spellEnd"/>
      <w:r w:rsidR="002A79D6" w:rsidRPr="00576B28">
        <w:t xml:space="preserve"> -p data</w:t>
      </w:r>
      <w:r w:rsidR="00AA315D">
        <w:rPr>
          <w:rFonts w:hint="eastAsia"/>
        </w:rPr>
        <w:t>/{</w:t>
      </w:r>
      <w:proofErr w:type="spellStart"/>
      <w:r w:rsidR="00AA315D">
        <w:t>log,data,run</w:t>
      </w:r>
      <w:proofErr w:type="spellEnd"/>
      <w:r w:rsidR="00AA315D">
        <w:rPr>
          <w:rFonts w:hint="eastAsia"/>
        </w:rPr>
        <w:t>}</w:t>
      </w:r>
    </w:p>
    <w:p w14:paraId="698B3A92" w14:textId="46A465D4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proofErr w:type="spellStart"/>
      <w:r w:rsidRPr="004F2122">
        <w:t>mysql</w:t>
      </w:r>
      <w:proofErr w:type="spellEnd"/>
      <w:r w:rsidRPr="004F2122">
        <w:t>]#</w:t>
      </w:r>
      <w:r>
        <w:t xml:space="preserve"> </w:t>
      </w:r>
      <w:proofErr w:type="spellStart"/>
      <w:r w:rsidR="002A79D6" w:rsidRPr="00576B28">
        <w:t>chown</w:t>
      </w:r>
      <w:proofErr w:type="spellEnd"/>
      <w:r w:rsidR="002A79D6" w:rsidRPr="00576B28">
        <w:t xml:space="preserve"> -R </w:t>
      </w:r>
      <w:proofErr w:type="spellStart"/>
      <w:r w:rsidR="002A79D6" w:rsidRPr="00576B28">
        <w:t>mysql:mysql</w:t>
      </w:r>
      <w:proofErr w:type="spellEnd"/>
      <w:r w:rsidR="002A79D6" w:rsidRPr="00576B28">
        <w:t xml:space="preserve">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</w:p>
    <w:p w14:paraId="1D52E947" w14:textId="79F358DC" w:rsidR="002A79D6" w:rsidRPr="00576B28" w:rsidRDefault="002A79D6" w:rsidP="002508FB">
      <w:pPr>
        <w:pStyle w:val="30"/>
      </w:pPr>
      <w:r w:rsidRPr="00576B28">
        <w:t>执行初始化配置脚本，生成初始的数据库和表。</w:t>
      </w:r>
      <w:r w:rsidRPr="00576B28">
        <w:rPr>
          <w:rFonts w:hint="eastAsia"/>
        </w:rPr>
        <w:t>需要指出的是，执行下述命令后，会产生初始随机密码</w:t>
      </w:r>
      <w:r w:rsidR="00A558C7">
        <w:rPr>
          <w:rFonts w:hint="eastAsia"/>
        </w:rPr>
        <w:t>，如</w:t>
      </w:r>
      <w:r w:rsidR="002508FB" w:rsidRPr="002508FB">
        <w:t>wjFoNgof3A(&lt;</w:t>
      </w:r>
      <w:r w:rsidRPr="00576B28">
        <w:rPr>
          <w:rFonts w:hint="eastAsia"/>
        </w:rPr>
        <w:t>，</w:t>
      </w:r>
      <w:r w:rsidR="00E25A7A" w:rsidRPr="00E25A7A">
        <w:rPr>
          <w:rFonts w:hint="eastAsia"/>
          <w:b/>
        </w:rPr>
        <w:t>此密码</w:t>
      </w:r>
      <w:r w:rsidRPr="00A558C7">
        <w:rPr>
          <w:rFonts w:hint="eastAsia"/>
          <w:b/>
        </w:rPr>
        <w:t>需要记录</w:t>
      </w:r>
      <w:r>
        <w:rPr>
          <w:rFonts w:hint="eastAsia"/>
        </w:rPr>
        <w:t>。</w:t>
      </w:r>
    </w:p>
    <w:p w14:paraId="10CC1466" w14:textId="3A102DF7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proofErr w:type="spellStart"/>
      <w:r w:rsidRPr="004F2122">
        <w:t>mysq</w:t>
      </w:r>
      <w:r w:rsidR="00AA315D">
        <w:t>l</w:t>
      </w:r>
      <w:proofErr w:type="spellEnd"/>
      <w:r w:rsidRPr="004F2122">
        <w:t>]#</w:t>
      </w:r>
      <w:r>
        <w:t xml:space="preserve"> </w:t>
      </w:r>
      <w:r w:rsidR="002A79D6" w:rsidRPr="00576B28">
        <w:t>bin/</w:t>
      </w:r>
      <w:proofErr w:type="spellStart"/>
      <w:r w:rsidR="002A79D6" w:rsidRPr="00576B28">
        <w:t>mysqld</w:t>
      </w:r>
      <w:proofErr w:type="spellEnd"/>
      <w:r w:rsidR="002A79D6" w:rsidRPr="00576B28">
        <w:t xml:space="preserve"> --initialize --</w:t>
      </w:r>
      <w:proofErr w:type="spellStart"/>
      <w:r w:rsidR="002A79D6" w:rsidRPr="00576B28">
        <w:t>basedir</w:t>
      </w:r>
      <w:proofErr w:type="spellEnd"/>
      <w:r w:rsidR="002A79D6" w:rsidRPr="00576B28">
        <w:t>=/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  <w:r w:rsidR="002A79D6" w:rsidRPr="00576B28">
        <w:t xml:space="preserve"> --</w:t>
      </w:r>
      <w:proofErr w:type="spellStart"/>
      <w:r w:rsidR="002A79D6" w:rsidRPr="00576B28">
        <w:t>datadir</w:t>
      </w:r>
      <w:proofErr w:type="spellEnd"/>
      <w:r w:rsidR="002A79D6" w:rsidRPr="00576B28">
        <w:t>=/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  <w:r w:rsidR="002A79D6" w:rsidRPr="00576B28">
        <w:t>/data/data --user=</w:t>
      </w:r>
      <w:proofErr w:type="spellStart"/>
      <w:r w:rsidR="002A79D6" w:rsidRPr="00576B28">
        <w:t>mysql</w:t>
      </w:r>
      <w:proofErr w:type="spellEnd"/>
    </w:p>
    <w:p w14:paraId="6448C0D7" w14:textId="6FFC37A4" w:rsidR="002A79D6" w:rsidRPr="00576B28" w:rsidRDefault="002A79D6" w:rsidP="000F5ECC">
      <w:pPr>
        <w:pStyle w:val="30"/>
      </w:pPr>
      <w:r w:rsidRPr="00576B28">
        <w:rPr>
          <w:rFonts w:hint="eastAsia"/>
        </w:rPr>
        <w:t>创建</w:t>
      </w:r>
      <w:r w:rsidR="006D50E7" w:rsidRPr="00576B28">
        <w:t>“</w:t>
      </w:r>
      <w:r w:rsidRPr="00576B28">
        <w:t>mysql.log”</w:t>
      </w:r>
      <w:r w:rsidRPr="00576B28">
        <w:t>和</w:t>
      </w:r>
      <w:r w:rsidRPr="00576B28">
        <w:t>“</w:t>
      </w:r>
      <w:proofErr w:type="spellStart"/>
      <w:r w:rsidRPr="00576B28">
        <w:t>mysql.pid</w:t>
      </w:r>
      <w:proofErr w:type="spellEnd"/>
      <w:r w:rsidRPr="00576B28">
        <w:t>”</w:t>
      </w:r>
      <w:r w:rsidRPr="00576B28">
        <w:t>文件，赋予</w:t>
      </w:r>
      <w:r w:rsidRPr="00576B28">
        <w:t>“</w:t>
      </w:r>
      <w:proofErr w:type="spellStart"/>
      <w:r w:rsidRPr="00576B28">
        <w:t>mysql</w:t>
      </w:r>
      <w:proofErr w:type="spellEnd"/>
      <w:r w:rsidRPr="00576B28">
        <w:t>”</w:t>
      </w:r>
      <w:r w:rsidRPr="00576B28">
        <w:t>用户及用户组权限。</w:t>
      </w:r>
      <w:r w:rsidRPr="00576B28">
        <w:rPr>
          <w:rFonts w:hint="eastAsia"/>
        </w:rPr>
        <w:t>其中，创建的</w:t>
      </w:r>
      <w:r w:rsidR="006D50E7" w:rsidRPr="00576B28">
        <w:t>“</w:t>
      </w:r>
      <w:r w:rsidRPr="00576B28">
        <w:t>mysql.log”</w:t>
      </w:r>
      <w:r w:rsidRPr="00576B28">
        <w:t>和</w:t>
      </w:r>
      <w:r w:rsidRPr="00576B28">
        <w:t>“</w:t>
      </w:r>
      <w:proofErr w:type="spellStart"/>
      <w:r w:rsidRPr="00576B28">
        <w:t>mysql.pid</w:t>
      </w:r>
      <w:proofErr w:type="spellEnd"/>
      <w:r w:rsidRPr="00576B28">
        <w:t>”</w:t>
      </w:r>
      <w:r>
        <w:t>文件是空文件</w:t>
      </w:r>
      <w:r>
        <w:rPr>
          <w:rFonts w:hint="eastAsia"/>
        </w:rPr>
        <w:t>。</w:t>
      </w:r>
    </w:p>
    <w:p w14:paraId="561AF23D" w14:textId="19C028C9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proofErr w:type="spellStart"/>
      <w:r w:rsidRPr="004F2122">
        <w:t>mysql</w:t>
      </w:r>
      <w:proofErr w:type="spellEnd"/>
      <w:r w:rsidRPr="004F2122">
        <w:t>]#</w:t>
      </w:r>
      <w:r>
        <w:t xml:space="preserve"> </w:t>
      </w:r>
      <w:r w:rsidR="002A79D6" w:rsidRPr="00576B28">
        <w:t>cd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  <w:r w:rsidR="002A79D6" w:rsidRPr="00576B28">
        <w:t>/data/log/</w:t>
      </w:r>
    </w:p>
    <w:p w14:paraId="62CBF93B" w14:textId="71D8E8B0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log</w:t>
      </w:r>
      <w:r w:rsidRPr="004F2122">
        <w:t>]#</w:t>
      </w:r>
      <w:r>
        <w:t xml:space="preserve"> </w:t>
      </w:r>
      <w:r w:rsidR="002A79D6" w:rsidRPr="00576B28">
        <w:t>touch mysql.log</w:t>
      </w:r>
    </w:p>
    <w:p w14:paraId="46253BED" w14:textId="7565FC3D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log</w:t>
      </w:r>
      <w:r w:rsidRPr="004F2122">
        <w:t>]#</w:t>
      </w:r>
      <w:r>
        <w:t xml:space="preserve"> </w:t>
      </w:r>
      <w:r w:rsidR="002A79D6" w:rsidRPr="00576B28">
        <w:t>cd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  <w:r w:rsidR="002A79D6" w:rsidRPr="00576B28">
        <w:t>/data/run/</w:t>
      </w:r>
    </w:p>
    <w:p w14:paraId="1D78D7BB" w14:textId="1E48F850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576B28">
        <w:t xml:space="preserve">touch </w:t>
      </w:r>
      <w:proofErr w:type="spellStart"/>
      <w:r w:rsidR="002A79D6" w:rsidRPr="00576B28">
        <w:t>mysql.pid</w:t>
      </w:r>
      <w:proofErr w:type="spellEnd"/>
    </w:p>
    <w:p w14:paraId="3FF8D23D" w14:textId="3E75429F" w:rsidR="002A79D6" w:rsidRPr="00576B28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proofErr w:type="spellStart"/>
      <w:r w:rsidR="002A79D6" w:rsidRPr="00576B28">
        <w:t>chown</w:t>
      </w:r>
      <w:proofErr w:type="spellEnd"/>
      <w:r w:rsidR="002A79D6" w:rsidRPr="00576B28">
        <w:t xml:space="preserve"> -R </w:t>
      </w:r>
      <w:proofErr w:type="spellStart"/>
      <w:r w:rsidR="002A79D6" w:rsidRPr="00576B28">
        <w:t>mysql:mysql</w:t>
      </w:r>
      <w:proofErr w:type="spellEnd"/>
      <w:r w:rsidR="002A79D6" w:rsidRPr="00576B28">
        <w:t xml:space="preserve"> /</w:t>
      </w:r>
      <w:proofErr w:type="spellStart"/>
      <w:r w:rsidR="002A79D6" w:rsidRPr="00576B28">
        <w:t>usr</w:t>
      </w:r>
      <w:proofErr w:type="spellEnd"/>
      <w:r w:rsidR="002A79D6" w:rsidRPr="00576B28">
        <w:t>/local/</w:t>
      </w:r>
      <w:proofErr w:type="spellStart"/>
      <w:r w:rsidR="002A79D6" w:rsidRPr="00576B28">
        <w:t>mysql</w:t>
      </w:r>
      <w:proofErr w:type="spellEnd"/>
      <w:r w:rsidR="002A79D6" w:rsidRPr="00576B28">
        <w:t>/data/</w:t>
      </w:r>
    </w:p>
    <w:p w14:paraId="47A63591" w14:textId="35FAA3C4" w:rsidR="002A79D6" w:rsidRPr="00576B28" w:rsidRDefault="002A79D6" w:rsidP="000F5ECC">
      <w:pPr>
        <w:pStyle w:val="30"/>
      </w:pPr>
      <w:r>
        <w:rPr>
          <w:rFonts w:hint="eastAsia"/>
        </w:rPr>
        <w:t>通过</w:t>
      </w:r>
      <w:r w:rsidR="004F2122">
        <w:rPr>
          <w:rFonts w:hint="eastAsia"/>
        </w:rPr>
        <w:t>vi</w:t>
      </w:r>
      <w:r w:rsidR="004F2122">
        <w:rPr>
          <w:rFonts w:hint="eastAsia"/>
        </w:rPr>
        <w:t>命令新建</w:t>
      </w:r>
      <w:r w:rsidR="006D50E7" w:rsidRPr="00576B28">
        <w:t>“</w:t>
      </w:r>
      <w:proofErr w:type="spellStart"/>
      <w:r w:rsidRPr="00576B28">
        <w:t>my.cnf</w:t>
      </w:r>
      <w:proofErr w:type="spellEnd"/>
      <w:r w:rsidRPr="00576B28">
        <w:t>”</w:t>
      </w:r>
      <w:r w:rsidRPr="00576B28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E61D97C" w14:textId="750CB737" w:rsidR="002A79D6" w:rsidRDefault="004F2122" w:rsidP="00DB20CE">
      <w:pPr>
        <w:pStyle w:val="2f2"/>
      </w:pPr>
      <w:r w:rsidRPr="004F2122">
        <w:lastRenderedPageBreak/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AA315D">
        <w:t>vim</w:t>
      </w:r>
      <w:r w:rsidR="002A79D6" w:rsidRPr="00576B28">
        <w:t xml:space="preserve"> /</w:t>
      </w:r>
      <w:proofErr w:type="spellStart"/>
      <w:r w:rsidR="002A79D6" w:rsidRPr="00576B28">
        <w:t>etc</w:t>
      </w:r>
      <w:proofErr w:type="spellEnd"/>
      <w:r w:rsidR="002A79D6" w:rsidRPr="00576B28">
        <w:t>/</w:t>
      </w:r>
      <w:proofErr w:type="spellStart"/>
      <w:r w:rsidR="002A79D6" w:rsidRPr="00576B28">
        <w:t>my.cnf</w:t>
      </w:r>
      <w:proofErr w:type="spellEnd"/>
    </w:p>
    <w:p w14:paraId="1AE153C6" w14:textId="77C107E7" w:rsidR="002A79D6" w:rsidRDefault="002A79D6" w:rsidP="000F5ECC">
      <w:pPr>
        <w:pStyle w:val="30"/>
      </w:pPr>
      <w:r>
        <w:rPr>
          <w:rFonts w:hint="eastAsia"/>
        </w:rPr>
        <w:t>在文件中添加以下代码。</w:t>
      </w:r>
      <w:r w:rsidR="00117610">
        <w:t>Vim</w:t>
      </w:r>
      <w:r w:rsidR="00117610">
        <w:t>编辑流程</w:t>
      </w:r>
      <w:r w:rsidR="00117610">
        <w:rPr>
          <w:rFonts w:hint="eastAsia"/>
        </w:rPr>
        <w:t>：</w:t>
      </w:r>
      <w:r w:rsidR="00117610">
        <w:t>按</w:t>
      </w:r>
      <w:proofErr w:type="spellStart"/>
      <w:r w:rsidR="00117610">
        <w:t>i</w:t>
      </w:r>
      <w:proofErr w:type="spellEnd"/>
      <w:r w:rsidR="00117610">
        <w:t>键进入</w:t>
      </w:r>
      <w:r w:rsidR="00117610">
        <w:t>Insert</w:t>
      </w:r>
      <w:r w:rsidR="00117610">
        <w:t>模式</w:t>
      </w:r>
      <w:r w:rsidR="00117610">
        <w:rPr>
          <w:rFonts w:hint="eastAsia"/>
        </w:rPr>
        <w:t>，</w:t>
      </w:r>
      <w:r w:rsidR="00117610">
        <w:t>输入或者复制以下代码到文件</w:t>
      </w:r>
      <w:r w:rsidR="00117610">
        <w:rPr>
          <w:rFonts w:hint="eastAsia"/>
        </w:rPr>
        <w:t>，</w:t>
      </w:r>
      <w:r w:rsidR="00117610">
        <w:t>按</w:t>
      </w:r>
      <w:r w:rsidR="00117610">
        <w:t>Esc</w:t>
      </w:r>
      <w:r w:rsidR="00117610">
        <w:t>键退出</w:t>
      </w:r>
      <w:r w:rsidR="00117610">
        <w:t>Insert</w:t>
      </w:r>
      <w:r w:rsidR="00117610">
        <w:t>模式</w:t>
      </w:r>
      <w:r w:rsidR="00117610">
        <w:rPr>
          <w:rFonts w:hint="eastAsia"/>
        </w:rPr>
        <w:t>，</w:t>
      </w:r>
      <w:r w:rsidR="00117610">
        <w:t>输入</w:t>
      </w:r>
      <w:r w:rsidR="00117610">
        <w:rPr>
          <w:rFonts w:hint="eastAsia"/>
        </w:rPr>
        <w:t>:</w:t>
      </w:r>
      <w:proofErr w:type="spellStart"/>
      <w:r w:rsidR="00117610">
        <w:t>wq</w:t>
      </w:r>
      <w:proofErr w:type="spellEnd"/>
      <w:r w:rsidR="00117610">
        <w:t>后按回车键</w:t>
      </w:r>
      <w:r w:rsidR="00117610">
        <w:rPr>
          <w:rFonts w:hint="eastAsia"/>
        </w:rPr>
        <w:t>，</w:t>
      </w:r>
      <w:r w:rsidR="00117610">
        <w:t>保存并退出文件</w:t>
      </w:r>
      <w:r w:rsidR="00BE428E">
        <w:rPr>
          <w:rFonts w:hint="eastAsia"/>
        </w:rPr>
        <w:t>。</w:t>
      </w:r>
    </w:p>
    <w:p w14:paraId="515791B8" w14:textId="77777777" w:rsidR="002A79D6" w:rsidRPr="00576B28" w:rsidRDefault="002A79D6" w:rsidP="00DB20CE">
      <w:pPr>
        <w:pStyle w:val="2f2"/>
      </w:pPr>
      <w:r w:rsidRPr="00576B28">
        <w:t>[client]</w:t>
      </w:r>
    </w:p>
    <w:p w14:paraId="277E21ED" w14:textId="77777777" w:rsidR="002A79D6" w:rsidRPr="00576B28" w:rsidRDefault="002A79D6" w:rsidP="00DB20CE">
      <w:pPr>
        <w:pStyle w:val="2f2"/>
      </w:pPr>
      <w:r w:rsidRPr="00576B28">
        <w:t>port=3306</w:t>
      </w:r>
    </w:p>
    <w:p w14:paraId="2CE85206" w14:textId="77777777" w:rsidR="002A79D6" w:rsidRPr="00576B28" w:rsidRDefault="002A79D6" w:rsidP="00DB20CE">
      <w:pPr>
        <w:pStyle w:val="2f2"/>
      </w:pPr>
      <w:r w:rsidRPr="00576B28">
        <w:t>socket=/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/data/data/</w:t>
      </w:r>
      <w:proofErr w:type="spellStart"/>
      <w:r w:rsidRPr="00576B28">
        <w:t>mysql.sock</w:t>
      </w:r>
      <w:proofErr w:type="spellEnd"/>
    </w:p>
    <w:p w14:paraId="679F6A3F" w14:textId="77777777" w:rsidR="002A79D6" w:rsidRPr="00576B28" w:rsidRDefault="002A79D6" w:rsidP="00DB20CE">
      <w:pPr>
        <w:pStyle w:val="2f2"/>
      </w:pPr>
    </w:p>
    <w:p w14:paraId="69BBEA52" w14:textId="77777777" w:rsidR="002A79D6" w:rsidRPr="00576B28" w:rsidRDefault="002A79D6" w:rsidP="00DB20CE">
      <w:pPr>
        <w:pStyle w:val="2f2"/>
      </w:pPr>
      <w:r w:rsidRPr="00576B28">
        <w:t>[</w:t>
      </w:r>
      <w:proofErr w:type="spellStart"/>
      <w:r w:rsidRPr="00576B28">
        <w:t>mysqld</w:t>
      </w:r>
      <w:proofErr w:type="spellEnd"/>
      <w:r w:rsidRPr="00576B28">
        <w:t>]</w:t>
      </w:r>
    </w:p>
    <w:p w14:paraId="69193A28" w14:textId="77777777" w:rsidR="002A79D6" w:rsidRPr="00576B28" w:rsidRDefault="002A79D6" w:rsidP="00DB20CE">
      <w:pPr>
        <w:pStyle w:val="2f2"/>
      </w:pPr>
      <w:proofErr w:type="spellStart"/>
      <w:r w:rsidRPr="00576B28">
        <w:t>datadir</w:t>
      </w:r>
      <w:proofErr w:type="spellEnd"/>
      <w:r w:rsidRPr="00576B28">
        <w:t>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/data/data</w:t>
      </w:r>
    </w:p>
    <w:p w14:paraId="07D8FFBB" w14:textId="77777777" w:rsidR="002A79D6" w:rsidRPr="00576B28" w:rsidRDefault="002A79D6" w:rsidP="00DB20CE">
      <w:pPr>
        <w:pStyle w:val="2f2"/>
      </w:pPr>
      <w:r w:rsidRPr="00576B28">
        <w:t>socket=/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/data/data/</w:t>
      </w:r>
      <w:proofErr w:type="spellStart"/>
      <w:r w:rsidRPr="00576B28">
        <w:t>mysql.sock</w:t>
      </w:r>
      <w:proofErr w:type="spellEnd"/>
    </w:p>
    <w:p w14:paraId="2AD74B54" w14:textId="77777777" w:rsidR="002A79D6" w:rsidRPr="00576B28" w:rsidRDefault="002A79D6" w:rsidP="00DB20CE">
      <w:pPr>
        <w:pStyle w:val="2f2"/>
      </w:pPr>
      <w:r w:rsidRPr="00576B28">
        <w:t># Disabling symbolic-links is recommended to prevent assorted security risks</w:t>
      </w:r>
    </w:p>
    <w:p w14:paraId="2071974E" w14:textId="77777777" w:rsidR="002A79D6" w:rsidRPr="00576B28" w:rsidRDefault="002A79D6" w:rsidP="00DB20CE">
      <w:pPr>
        <w:pStyle w:val="2f2"/>
      </w:pPr>
      <w:r w:rsidRPr="00576B28">
        <w:t>symbolic-links=0</w:t>
      </w:r>
    </w:p>
    <w:p w14:paraId="40C6513F" w14:textId="77777777" w:rsidR="002A79D6" w:rsidRPr="00576B28" w:rsidRDefault="002A79D6" w:rsidP="00DB20CE">
      <w:pPr>
        <w:pStyle w:val="2f2"/>
      </w:pPr>
      <w:r w:rsidRPr="00576B28">
        <w:t xml:space="preserve"># Settings user and group are ignored when </w:t>
      </w:r>
      <w:proofErr w:type="spellStart"/>
      <w:r w:rsidRPr="00576B28">
        <w:t>systemd</w:t>
      </w:r>
      <w:proofErr w:type="spellEnd"/>
      <w:r w:rsidRPr="00576B28">
        <w:t xml:space="preserve"> is used.</w:t>
      </w:r>
    </w:p>
    <w:p w14:paraId="1327A36C" w14:textId="77777777" w:rsidR="002A79D6" w:rsidRPr="00576B28" w:rsidRDefault="002A79D6" w:rsidP="00DB20CE">
      <w:pPr>
        <w:pStyle w:val="2f2"/>
      </w:pPr>
      <w:r w:rsidRPr="00576B28">
        <w:t xml:space="preserve"># If you need to run </w:t>
      </w:r>
      <w:proofErr w:type="spellStart"/>
      <w:r w:rsidRPr="00576B28">
        <w:t>mysqld</w:t>
      </w:r>
      <w:proofErr w:type="spellEnd"/>
      <w:r w:rsidRPr="00576B28">
        <w:t xml:space="preserve"> under a different user or group,</w:t>
      </w:r>
    </w:p>
    <w:p w14:paraId="72B52F49" w14:textId="77777777" w:rsidR="002A79D6" w:rsidRPr="00576B28" w:rsidRDefault="002A79D6" w:rsidP="00DB20CE">
      <w:pPr>
        <w:pStyle w:val="2f2"/>
      </w:pPr>
      <w:r w:rsidRPr="00576B28">
        <w:t xml:space="preserve"># customize your </w:t>
      </w:r>
      <w:proofErr w:type="spellStart"/>
      <w:r w:rsidRPr="00576B28">
        <w:t>systemd</w:t>
      </w:r>
      <w:proofErr w:type="spellEnd"/>
      <w:r w:rsidRPr="00576B28">
        <w:t xml:space="preserve"> unit file for </w:t>
      </w:r>
      <w:proofErr w:type="spellStart"/>
      <w:r w:rsidRPr="00576B28">
        <w:t>mariadb</w:t>
      </w:r>
      <w:proofErr w:type="spellEnd"/>
      <w:r w:rsidRPr="00576B28">
        <w:t xml:space="preserve"> according to the</w:t>
      </w:r>
    </w:p>
    <w:p w14:paraId="2BE4078B" w14:textId="77777777" w:rsidR="002A79D6" w:rsidRPr="00576B28" w:rsidRDefault="002A79D6" w:rsidP="00DB20CE">
      <w:pPr>
        <w:pStyle w:val="2f2"/>
      </w:pPr>
      <w:r w:rsidRPr="00576B28">
        <w:t># instructions in http://fedoraproject.org/wiki/Systemd</w:t>
      </w:r>
    </w:p>
    <w:p w14:paraId="66023B6E" w14:textId="77777777" w:rsidR="002A79D6" w:rsidRPr="00576B28" w:rsidRDefault="002A79D6" w:rsidP="00DB20CE">
      <w:pPr>
        <w:pStyle w:val="2f2"/>
      </w:pPr>
    </w:p>
    <w:p w14:paraId="7EAEE64A" w14:textId="77777777" w:rsidR="002A79D6" w:rsidRPr="00576B28" w:rsidRDefault="002A79D6" w:rsidP="00DB20CE">
      <w:pPr>
        <w:pStyle w:val="2f2"/>
      </w:pPr>
      <w:r w:rsidRPr="00576B28">
        <w:t>[</w:t>
      </w:r>
      <w:proofErr w:type="spellStart"/>
      <w:r w:rsidRPr="00576B28">
        <w:t>mysqld_safe</w:t>
      </w:r>
      <w:proofErr w:type="spellEnd"/>
      <w:r w:rsidRPr="00576B28">
        <w:t>]</w:t>
      </w:r>
    </w:p>
    <w:p w14:paraId="16C5A457" w14:textId="77777777" w:rsidR="002A79D6" w:rsidRPr="00576B28" w:rsidRDefault="002A79D6" w:rsidP="00DB20CE">
      <w:pPr>
        <w:pStyle w:val="2f2"/>
      </w:pPr>
      <w:r w:rsidRPr="00576B28">
        <w:t>log-error=/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/data/log/mysql.log</w:t>
      </w:r>
    </w:p>
    <w:p w14:paraId="373E5008" w14:textId="77777777" w:rsidR="002A79D6" w:rsidRPr="00576B28" w:rsidRDefault="002A79D6" w:rsidP="00DB20CE">
      <w:pPr>
        <w:pStyle w:val="2f2"/>
      </w:pPr>
      <w:proofErr w:type="spellStart"/>
      <w:r w:rsidRPr="00576B28">
        <w:t>pid</w:t>
      </w:r>
      <w:proofErr w:type="spellEnd"/>
      <w:r w:rsidRPr="00576B28">
        <w:t>-file=/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/data/run/</w:t>
      </w:r>
      <w:proofErr w:type="spellStart"/>
      <w:r w:rsidRPr="00576B28">
        <w:t>mysql.pid</w:t>
      </w:r>
      <w:proofErr w:type="spellEnd"/>
    </w:p>
    <w:p w14:paraId="6C91261C" w14:textId="77777777" w:rsidR="002A79D6" w:rsidRPr="00576B28" w:rsidRDefault="002A79D6" w:rsidP="00DB20CE">
      <w:pPr>
        <w:pStyle w:val="2f2"/>
      </w:pPr>
    </w:p>
    <w:p w14:paraId="176FECE5" w14:textId="77777777" w:rsidR="002A79D6" w:rsidRPr="00576B28" w:rsidRDefault="002A79D6" w:rsidP="00DB20CE">
      <w:pPr>
        <w:pStyle w:val="2f2"/>
      </w:pPr>
      <w:r w:rsidRPr="00576B28">
        <w:t>#</w:t>
      </w:r>
    </w:p>
    <w:p w14:paraId="3BDFD63F" w14:textId="77777777" w:rsidR="002A79D6" w:rsidRPr="00576B28" w:rsidRDefault="002A79D6" w:rsidP="00DB20CE">
      <w:pPr>
        <w:pStyle w:val="2f2"/>
      </w:pPr>
      <w:r w:rsidRPr="00576B28">
        <w:t># include all files from the config directory</w:t>
      </w:r>
    </w:p>
    <w:p w14:paraId="152B0C8D" w14:textId="77777777" w:rsidR="002A79D6" w:rsidRPr="00576B28" w:rsidRDefault="002A79D6" w:rsidP="00DB20CE">
      <w:pPr>
        <w:pStyle w:val="2f2"/>
      </w:pPr>
      <w:r w:rsidRPr="00576B28">
        <w:t>#</w:t>
      </w:r>
    </w:p>
    <w:p w14:paraId="2F8D32A6" w14:textId="77777777" w:rsidR="002A79D6" w:rsidRPr="00576B28" w:rsidRDefault="002A79D6" w:rsidP="00DB20CE">
      <w:pPr>
        <w:pStyle w:val="2f2"/>
      </w:pPr>
      <w:r w:rsidRPr="00576B28">
        <w:t>!</w:t>
      </w:r>
      <w:proofErr w:type="spellStart"/>
      <w:r w:rsidRPr="00576B28">
        <w:t>includedir</w:t>
      </w:r>
      <w:proofErr w:type="spellEnd"/>
      <w:r w:rsidRPr="00576B28">
        <w:t xml:space="preserve"> /</w:t>
      </w:r>
      <w:proofErr w:type="spellStart"/>
      <w:r w:rsidRPr="00576B28">
        <w:t>etc</w:t>
      </w:r>
      <w:proofErr w:type="spellEnd"/>
      <w:r w:rsidRPr="00576B28">
        <w:t>/</w:t>
      </w:r>
      <w:proofErr w:type="spellStart"/>
      <w:r w:rsidRPr="00576B28">
        <w:t>my.cnf.d</w:t>
      </w:r>
      <w:proofErr w:type="spellEnd"/>
    </w:p>
    <w:p w14:paraId="7057B192" w14:textId="02CFEA73" w:rsidR="002A79D6" w:rsidRPr="00576B28" w:rsidRDefault="002A79D6" w:rsidP="002A79D6">
      <w:pPr>
        <w:pStyle w:val="3"/>
      </w:pPr>
      <w:bookmarkStart w:id="38" w:name="_Toc40962438"/>
      <w:bookmarkStart w:id="39" w:name="_Toc60138046"/>
      <w:r w:rsidRPr="00576B28">
        <w:rPr>
          <w:rFonts w:hint="eastAsia"/>
        </w:rPr>
        <w:t>运行</w:t>
      </w:r>
      <w:r w:rsidRPr="00576B28">
        <w:t>MySQL</w:t>
      </w:r>
      <w:bookmarkEnd w:id="38"/>
      <w:bookmarkEnd w:id="39"/>
    </w:p>
    <w:p w14:paraId="6F442C5E" w14:textId="612FE85E" w:rsidR="002A79D6" w:rsidRPr="00576B28" w:rsidRDefault="002A79D6" w:rsidP="000F5ECC">
      <w:pPr>
        <w:pStyle w:val="30"/>
      </w:pPr>
      <w:r w:rsidRPr="00576B28">
        <w:t>启动</w:t>
      </w:r>
      <w:r w:rsidRPr="00576B28">
        <w:t>MySQL</w:t>
      </w:r>
      <w:r w:rsidRPr="00576B28">
        <w:t>服务</w:t>
      </w:r>
      <w:r>
        <w:rPr>
          <w:rFonts w:hint="eastAsia"/>
        </w:rPr>
        <w:t>。</w:t>
      </w:r>
    </w:p>
    <w:p w14:paraId="2566F595" w14:textId="42B73AC6" w:rsidR="002A79D6" w:rsidRPr="00023ABA" w:rsidRDefault="004F2122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023ABA">
        <w:t>cp /</w:t>
      </w:r>
      <w:proofErr w:type="spellStart"/>
      <w:r w:rsidR="002A79D6" w:rsidRPr="00023ABA">
        <w:t>usr</w:t>
      </w:r>
      <w:proofErr w:type="spellEnd"/>
      <w:r w:rsidR="002A79D6" w:rsidRPr="00023ABA">
        <w:t>/local/</w:t>
      </w:r>
      <w:proofErr w:type="spellStart"/>
      <w:r w:rsidR="002A79D6" w:rsidRPr="00023ABA">
        <w:t>mysql</w:t>
      </w:r>
      <w:proofErr w:type="spellEnd"/>
      <w:r w:rsidR="002A79D6" w:rsidRPr="00023ABA">
        <w:t>/support-files/</w:t>
      </w:r>
      <w:proofErr w:type="spellStart"/>
      <w:r w:rsidR="002A79D6" w:rsidRPr="00023ABA">
        <w:t>mysql.server</w:t>
      </w:r>
      <w:proofErr w:type="spellEnd"/>
      <w:r w:rsidR="002A79D6" w:rsidRPr="00023ABA">
        <w:t xml:space="preserve"> /</w:t>
      </w:r>
      <w:proofErr w:type="spellStart"/>
      <w:r w:rsidR="002A79D6" w:rsidRPr="00023ABA">
        <w:t>etc</w:t>
      </w:r>
      <w:proofErr w:type="spellEnd"/>
      <w:r w:rsidR="002A79D6" w:rsidRPr="00023ABA">
        <w:t>/</w:t>
      </w:r>
      <w:proofErr w:type="spellStart"/>
      <w:r w:rsidR="002A79D6" w:rsidRPr="00023ABA">
        <w:t>init.d</w:t>
      </w:r>
      <w:proofErr w:type="spellEnd"/>
      <w:r w:rsidR="002A79D6" w:rsidRPr="00023ABA">
        <w:t>/</w:t>
      </w:r>
      <w:proofErr w:type="spellStart"/>
      <w:r w:rsidR="002A79D6" w:rsidRPr="00023ABA">
        <w:t>mysql</w:t>
      </w:r>
      <w:proofErr w:type="spellEnd"/>
    </w:p>
    <w:p w14:paraId="79E80A1A" w14:textId="40AEE875" w:rsidR="002A79D6" w:rsidRPr="00023ABA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proofErr w:type="spellStart"/>
      <w:r w:rsidR="002A79D6" w:rsidRPr="00023ABA">
        <w:t>chmod</w:t>
      </w:r>
      <w:proofErr w:type="spellEnd"/>
      <w:r w:rsidR="002A79D6" w:rsidRPr="00023ABA">
        <w:t xml:space="preserve"> +x /</w:t>
      </w:r>
      <w:proofErr w:type="spellStart"/>
      <w:r w:rsidR="002A79D6" w:rsidRPr="00023ABA">
        <w:t>etc</w:t>
      </w:r>
      <w:proofErr w:type="spellEnd"/>
      <w:r w:rsidR="002A79D6" w:rsidRPr="00023ABA">
        <w:t>/</w:t>
      </w:r>
      <w:proofErr w:type="spellStart"/>
      <w:r w:rsidR="002A79D6" w:rsidRPr="00023ABA">
        <w:t>init.d</w:t>
      </w:r>
      <w:proofErr w:type="spellEnd"/>
      <w:r w:rsidR="002A79D6" w:rsidRPr="00023ABA">
        <w:t>/</w:t>
      </w:r>
      <w:proofErr w:type="spellStart"/>
      <w:r w:rsidR="002A79D6" w:rsidRPr="00023ABA">
        <w:t>mysql</w:t>
      </w:r>
      <w:proofErr w:type="spellEnd"/>
    </w:p>
    <w:p w14:paraId="55D87165" w14:textId="1118AA45" w:rsidR="002A79D6" w:rsidRPr="00023ABA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proofErr w:type="spellStart"/>
      <w:r w:rsidR="002A79D6" w:rsidRPr="00023ABA">
        <w:t>chkconfig</w:t>
      </w:r>
      <w:proofErr w:type="spellEnd"/>
      <w:r w:rsidR="002A79D6" w:rsidRPr="00023ABA">
        <w:t xml:space="preserve"> </w:t>
      </w:r>
      <w:proofErr w:type="spellStart"/>
      <w:r w:rsidR="002A79D6" w:rsidRPr="00023ABA">
        <w:t>mysql</w:t>
      </w:r>
      <w:proofErr w:type="spellEnd"/>
      <w:r w:rsidR="002A79D6" w:rsidRPr="00023ABA">
        <w:t xml:space="preserve"> on</w:t>
      </w:r>
    </w:p>
    <w:p w14:paraId="6B830389" w14:textId="7A48E3C4" w:rsidR="002A79D6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023ABA">
        <w:t xml:space="preserve">service </w:t>
      </w:r>
      <w:proofErr w:type="spellStart"/>
      <w:r w:rsidR="002A79D6" w:rsidRPr="00023ABA">
        <w:t>mysql</w:t>
      </w:r>
      <w:proofErr w:type="spellEnd"/>
      <w:r w:rsidR="002A79D6" w:rsidRPr="00023ABA">
        <w:t xml:space="preserve"> start</w:t>
      </w:r>
    </w:p>
    <w:p w14:paraId="4C37598D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将以下内容添加进环境变量，并使之生效</w:t>
      </w:r>
      <w:r>
        <w:rPr>
          <w:rFonts w:hint="eastAsia"/>
        </w:rPr>
        <w:t>。</w:t>
      </w:r>
    </w:p>
    <w:p w14:paraId="02735AC8" w14:textId="73F8FF1D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576B28">
        <w:t>vim ~/.</w:t>
      </w:r>
      <w:proofErr w:type="spellStart"/>
      <w:r w:rsidR="002A79D6" w:rsidRPr="00576B28">
        <w:t>bash_profile</w:t>
      </w:r>
      <w:proofErr w:type="spellEnd"/>
    </w:p>
    <w:p w14:paraId="1E6E54FE" w14:textId="6EA82DD7" w:rsidR="002A79D6" w:rsidRPr="00576B28" w:rsidRDefault="00616F59" w:rsidP="000F5ECC">
      <w:pPr>
        <w:pStyle w:val="30"/>
      </w:pPr>
      <w:r>
        <w:rPr>
          <w:rFonts w:hint="eastAsia"/>
        </w:rPr>
        <w:t>参考之前</w:t>
      </w:r>
      <w:r w:rsidR="009959E6">
        <w:rPr>
          <w:rFonts w:hint="eastAsia"/>
        </w:rPr>
        <w:t>小节步骤</w:t>
      </w:r>
      <w:r w:rsidR="009959E6">
        <w:rPr>
          <w:rFonts w:hint="eastAsia"/>
        </w:rPr>
        <w:t>6</w:t>
      </w:r>
      <w:r w:rsidR="009959E6">
        <w:rPr>
          <w:rFonts w:hint="eastAsia"/>
        </w:rPr>
        <w:t>中的</w:t>
      </w:r>
      <w:r>
        <w:t>Vim</w:t>
      </w:r>
      <w:r>
        <w:t>编辑流程</w:t>
      </w:r>
      <w:r>
        <w:rPr>
          <w:rFonts w:hint="eastAsia"/>
        </w:rPr>
        <w:t>，</w:t>
      </w:r>
      <w:r w:rsidR="00A75345">
        <w:rPr>
          <w:rFonts w:hint="eastAsia"/>
        </w:rPr>
        <w:t>在文件最后</w:t>
      </w:r>
      <w:r w:rsidR="002A79D6" w:rsidRPr="00576B28">
        <w:rPr>
          <w:rFonts w:hint="eastAsia"/>
        </w:rPr>
        <w:t>添</w:t>
      </w:r>
      <w:r w:rsidR="002A79D6">
        <w:rPr>
          <w:rFonts w:hint="eastAsia"/>
        </w:rPr>
        <w:t>加</w:t>
      </w:r>
      <w:r w:rsidR="00A75345">
        <w:rPr>
          <w:rFonts w:hint="eastAsia"/>
        </w:rPr>
        <w:t>一行写入</w:t>
      </w:r>
      <w:r w:rsidR="002A79D6">
        <w:rPr>
          <w:rFonts w:hint="eastAsia"/>
        </w:rPr>
        <w:t>以下代码</w:t>
      </w:r>
      <w:r w:rsidR="002A79D6" w:rsidRPr="00576B28">
        <w:rPr>
          <w:rFonts w:hint="eastAsia"/>
        </w:rPr>
        <w:t>：</w:t>
      </w:r>
    </w:p>
    <w:p w14:paraId="09BF5FCF" w14:textId="77777777" w:rsidR="002A79D6" w:rsidRPr="00576B28" w:rsidRDefault="002A79D6" w:rsidP="00DB20CE">
      <w:pPr>
        <w:pStyle w:val="2f2"/>
      </w:pPr>
      <w:r w:rsidRPr="00576B28">
        <w:t>PATH=/</w:t>
      </w:r>
      <w:proofErr w:type="spellStart"/>
      <w:r w:rsidRPr="00576B28">
        <w:t>usr</w:t>
      </w:r>
      <w:proofErr w:type="spellEnd"/>
      <w:r w:rsidRPr="00576B28">
        <w:t>/local/</w:t>
      </w:r>
      <w:proofErr w:type="spellStart"/>
      <w:r w:rsidRPr="00576B28">
        <w:t>mysql</w:t>
      </w:r>
      <w:proofErr w:type="spellEnd"/>
      <w:r w:rsidRPr="00576B28">
        <w:t>/bin:$PATH</w:t>
      </w:r>
    </w:p>
    <w:p w14:paraId="46F9E1D3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使环境变量生效</w:t>
      </w:r>
      <w:r>
        <w:rPr>
          <w:rFonts w:hint="eastAsia"/>
        </w:rPr>
        <w:t>。</w:t>
      </w:r>
    </w:p>
    <w:p w14:paraId="7B592FDE" w14:textId="417BA3E8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576B28">
        <w:t>source ~/.</w:t>
      </w:r>
      <w:proofErr w:type="spellStart"/>
      <w:r w:rsidR="002A79D6" w:rsidRPr="00576B28">
        <w:t>bash_profile</w:t>
      </w:r>
      <w:proofErr w:type="spellEnd"/>
    </w:p>
    <w:p w14:paraId="278E5E26" w14:textId="448D854F" w:rsidR="002A79D6" w:rsidRPr="00576B28" w:rsidRDefault="002A79D6" w:rsidP="000F5ECC">
      <w:pPr>
        <w:pStyle w:val="30"/>
      </w:pPr>
      <w:r w:rsidRPr="00576B28">
        <w:rPr>
          <w:rFonts w:hint="eastAsia"/>
        </w:rPr>
        <w:t>建立套接字软链接，接入</w:t>
      </w:r>
      <w:r w:rsidRPr="00576B28">
        <w:t>MySQL</w:t>
      </w:r>
      <w:r w:rsidRPr="00576B28">
        <w:t>环境。</w:t>
      </w:r>
      <w:r w:rsidRPr="00576B28">
        <w:rPr>
          <w:rFonts w:hint="eastAsia"/>
        </w:rPr>
        <w:t>需要输入的密码为</w:t>
      </w:r>
      <w:r w:rsidR="00FA4D38">
        <w:rPr>
          <w:b/>
        </w:rPr>
        <w:t>2.3.5</w:t>
      </w:r>
      <w:r w:rsidRPr="0059134D">
        <w:rPr>
          <w:rFonts w:hint="eastAsia"/>
          <w:b/>
        </w:rPr>
        <w:t>配置</w:t>
      </w:r>
      <w:r w:rsidRPr="0059134D">
        <w:rPr>
          <w:b/>
        </w:rPr>
        <w:t>MySQL</w:t>
      </w:r>
      <w:r w:rsidRPr="009B0381">
        <w:rPr>
          <w:rFonts w:hint="eastAsia"/>
        </w:rPr>
        <w:t>中</w:t>
      </w:r>
      <w:r w:rsidRPr="0059134D">
        <w:rPr>
          <w:rFonts w:hint="eastAsia"/>
          <w:b/>
        </w:rPr>
        <w:t>步骤</w:t>
      </w:r>
      <w:r w:rsidRPr="0059134D">
        <w:rPr>
          <w:rFonts w:hint="eastAsia"/>
          <w:b/>
        </w:rPr>
        <w:t>3</w:t>
      </w:r>
      <w:r w:rsidRPr="0059134D">
        <w:rPr>
          <w:b/>
        </w:rPr>
        <w:t xml:space="preserve"> </w:t>
      </w:r>
      <w:r w:rsidRPr="00576B28">
        <w:t>配置</w:t>
      </w:r>
      <w:r w:rsidRPr="00576B28">
        <w:t>MySQL</w:t>
      </w:r>
      <w:r w:rsidRPr="00576B28">
        <w:t>时产生的初始密码，请留意初始密码包含了特殊字符。</w:t>
      </w:r>
    </w:p>
    <w:p w14:paraId="1BBE8D15" w14:textId="2A33C433" w:rsidR="002A79D6" w:rsidRPr="00576B28" w:rsidRDefault="00A75345" w:rsidP="00DB20CE">
      <w:pPr>
        <w:pStyle w:val="2f2"/>
      </w:pPr>
      <w:r w:rsidRPr="004F2122">
        <w:lastRenderedPageBreak/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F61AAA">
        <w:t xml:space="preserve">ln </w:t>
      </w:r>
      <w:r w:rsidR="00923DCB">
        <w:t>-</w:t>
      </w:r>
      <w:r w:rsidR="00F61AAA">
        <w:t>s ..</w:t>
      </w:r>
      <w:r w:rsidR="002A79D6" w:rsidRPr="00576B28">
        <w:t>/data/</w:t>
      </w:r>
      <w:proofErr w:type="spellStart"/>
      <w:r w:rsidR="002A79D6" w:rsidRPr="00576B28">
        <w:t>mysql.sock</w:t>
      </w:r>
      <w:proofErr w:type="spellEnd"/>
      <w:r w:rsidR="002A79D6" w:rsidRPr="00576B28">
        <w:t xml:space="preserve"> /</w:t>
      </w:r>
      <w:proofErr w:type="spellStart"/>
      <w:r w:rsidR="002A79D6" w:rsidRPr="00576B28">
        <w:t>tmp</w:t>
      </w:r>
      <w:proofErr w:type="spellEnd"/>
      <w:r w:rsidR="002A79D6" w:rsidRPr="00576B28">
        <w:t>/</w:t>
      </w:r>
      <w:proofErr w:type="spellStart"/>
      <w:r w:rsidR="002A79D6" w:rsidRPr="00576B28">
        <w:t>mysql.sock</w:t>
      </w:r>
      <w:proofErr w:type="spellEnd"/>
    </w:p>
    <w:p w14:paraId="783717B9" w14:textId="5C86690F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proofErr w:type="spellStart"/>
      <w:r w:rsidR="002A79D6" w:rsidRPr="00576B28">
        <w:t>mysql</w:t>
      </w:r>
      <w:proofErr w:type="spellEnd"/>
      <w:r w:rsidR="002A79D6" w:rsidRPr="00576B28">
        <w:t xml:space="preserve"> -</w:t>
      </w:r>
      <w:proofErr w:type="spellStart"/>
      <w:r w:rsidR="002A79D6" w:rsidRPr="00576B28">
        <w:t>uroot</w:t>
      </w:r>
      <w:proofErr w:type="spellEnd"/>
      <w:r w:rsidR="002A79D6" w:rsidRPr="00576B28">
        <w:t xml:space="preserve"> -p</w:t>
      </w:r>
    </w:p>
    <w:p w14:paraId="3935B8F3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修改密码。下述命令中的“</w:t>
      </w:r>
      <w:proofErr w:type="spellStart"/>
      <w:r w:rsidRPr="00576B28">
        <w:t>mypassword</w:t>
      </w:r>
      <w:proofErr w:type="spellEnd"/>
      <w:r w:rsidRPr="00576B28">
        <w:t>”</w:t>
      </w:r>
      <w:r w:rsidRPr="00576B28">
        <w:t>需要根据实际修改成要配置的密码。</w:t>
      </w:r>
    </w:p>
    <w:p w14:paraId="67D409A5" w14:textId="0C70CFE1" w:rsidR="00EE0A85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D05394" w:rsidRPr="00D05394">
        <w:t>alter user user() identified by '</w:t>
      </w:r>
      <w:proofErr w:type="spellStart"/>
      <w:r w:rsidR="00D05394" w:rsidRPr="00D05394">
        <w:t>mypassword</w:t>
      </w:r>
      <w:proofErr w:type="spellEnd"/>
      <w:r w:rsidR="00D05394" w:rsidRPr="00D05394">
        <w:t>';</w:t>
      </w:r>
    </w:p>
    <w:p w14:paraId="4727356E" w14:textId="14178253" w:rsidR="00D05394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D05394" w:rsidRPr="00D05394">
        <w:t>grant</w:t>
      </w:r>
      <w:r w:rsidR="00D05394">
        <w:t xml:space="preserve"> all privileges on *.* to '</w:t>
      </w:r>
      <w:proofErr w:type="spellStart"/>
      <w:r w:rsidR="00D05394">
        <w:t>root</w:t>
      </w:r>
      <w:r w:rsidR="00D05394" w:rsidRPr="00D05394">
        <w:t>'@'localhost</w:t>
      </w:r>
      <w:proofErr w:type="spellEnd"/>
      <w:r w:rsidR="00D05394" w:rsidRPr="00D05394">
        <w:t>' with grant option;</w:t>
      </w:r>
    </w:p>
    <w:p w14:paraId="51A510BE" w14:textId="64EF6C9D" w:rsidR="007F79A7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7F79A7" w:rsidRPr="007F79A7">
        <w:t xml:space="preserve">use </w:t>
      </w:r>
      <w:proofErr w:type="spellStart"/>
      <w:r w:rsidR="007F79A7" w:rsidRPr="007F79A7">
        <w:t>mysql</w:t>
      </w:r>
      <w:proofErr w:type="spellEnd"/>
      <w:r w:rsidR="007F79A7" w:rsidRPr="007F79A7">
        <w:t>;</w:t>
      </w:r>
    </w:p>
    <w:p w14:paraId="50D14F8D" w14:textId="5026A14B" w:rsidR="007F79A7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7F79A7" w:rsidRPr="007F79A7">
        <w:t>update user set host = '%' where user ='root';</w:t>
      </w:r>
    </w:p>
    <w:p w14:paraId="39B48898" w14:textId="7506A76A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2A79D6">
        <w:t>flush privileges;</w:t>
      </w:r>
    </w:p>
    <w:p w14:paraId="5DE8FF2A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使用新的密码重新登录。下述命令中的“</w:t>
      </w:r>
      <w:proofErr w:type="spellStart"/>
      <w:r w:rsidRPr="00576B28">
        <w:t>mypassword</w:t>
      </w:r>
      <w:proofErr w:type="spellEnd"/>
      <w:r w:rsidRPr="00576B28">
        <w:t>”</w:t>
      </w:r>
      <w:r w:rsidRPr="00576B28">
        <w:t>需要根据实际修改成要配置的密码。</w:t>
      </w:r>
    </w:p>
    <w:p w14:paraId="4E91E731" w14:textId="1B51804D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2A79D6" w:rsidRPr="00576B28">
        <w:rPr>
          <w:rFonts w:hint="eastAsia"/>
        </w:rPr>
        <w:t>exit</w:t>
      </w:r>
    </w:p>
    <w:p w14:paraId="4E5F2315" w14:textId="7421063E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proofErr w:type="spellStart"/>
      <w:r w:rsidR="002A79D6">
        <w:t>mysql</w:t>
      </w:r>
      <w:proofErr w:type="spellEnd"/>
      <w:r w:rsidR="002A79D6">
        <w:t xml:space="preserve"> -</w:t>
      </w:r>
      <w:proofErr w:type="spellStart"/>
      <w:r w:rsidR="002A79D6">
        <w:t>uroot</w:t>
      </w:r>
      <w:proofErr w:type="spellEnd"/>
      <w:r w:rsidR="002A79D6">
        <w:t xml:space="preserve"> -</w:t>
      </w:r>
      <w:proofErr w:type="spellStart"/>
      <w:r w:rsidR="002A79D6">
        <w:t>p</w:t>
      </w:r>
      <w:r w:rsidR="002A79D6" w:rsidRPr="00D57DE8">
        <w:rPr>
          <w:b/>
        </w:rPr>
        <w:t>mypassword</w:t>
      </w:r>
      <w:proofErr w:type="spellEnd"/>
    </w:p>
    <w:p w14:paraId="34AAB03D" w14:textId="7999569B" w:rsidR="002A79D6" w:rsidRPr="00576B28" w:rsidRDefault="002A79D6" w:rsidP="002A79D6">
      <w:pPr>
        <w:pStyle w:val="3"/>
      </w:pPr>
      <w:bookmarkStart w:id="40" w:name="_Toc40962439"/>
      <w:bookmarkStart w:id="41" w:name="_Toc60138047"/>
      <w:r w:rsidRPr="00576B28">
        <w:rPr>
          <w:rFonts w:hint="eastAsia"/>
        </w:rPr>
        <w:t>导入数据</w:t>
      </w:r>
      <w:bookmarkEnd w:id="40"/>
      <w:bookmarkEnd w:id="41"/>
    </w:p>
    <w:p w14:paraId="1337DC3F" w14:textId="3677E5AF" w:rsidR="002A79D6" w:rsidRPr="00576B28" w:rsidRDefault="00956315" w:rsidP="000F5ECC">
      <w:pPr>
        <w:pStyle w:val="30"/>
      </w:pPr>
      <w:r>
        <w:rPr>
          <w:rFonts w:hint="eastAsia"/>
        </w:rPr>
        <w:t>下载原始</w:t>
      </w:r>
      <w:proofErr w:type="spellStart"/>
      <w:r w:rsidR="002A79D6">
        <w:rPr>
          <w:rFonts w:hint="eastAsia"/>
        </w:rPr>
        <w:t>sql</w:t>
      </w:r>
      <w:proofErr w:type="spellEnd"/>
      <w:r w:rsidR="002A79D6" w:rsidRPr="00576B28">
        <w:rPr>
          <w:rFonts w:hint="eastAsia"/>
        </w:rPr>
        <w:t>文件到</w:t>
      </w:r>
      <w:r w:rsidR="002A79D6" w:rsidRPr="00576B28">
        <w:rPr>
          <w:rFonts w:hint="eastAsia"/>
        </w:rPr>
        <w:t>/</w:t>
      </w:r>
      <w:r w:rsidR="002A79D6" w:rsidRPr="00576B28">
        <w:t>home</w:t>
      </w:r>
      <w:r w:rsidR="002A79D6" w:rsidRPr="00576B28">
        <w:t>目录</w:t>
      </w:r>
      <w:r w:rsidR="002A79D6">
        <w:rPr>
          <w:rFonts w:hint="eastAsia"/>
        </w:rPr>
        <w:t>。</w:t>
      </w:r>
    </w:p>
    <w:p w14:paraId="61090652" w14:textId="3A9B8C34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="002A79D6" w:rsidRPr="00576B28">
        <w:rPr>
          <w:rFonts w:hint="eastAsia"/>
        </w:rPr>
        <w:t>exit</w:t>
      </w:r>
    </w:p>
    <w:p w14:paraId="324462CA" w14:textId="1E035ED4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rPr>
          <w:rFonts w:hint="eastAsia"/>
        </w:rPr>
        <w:t>run</w:t>
      </w:r>
      <w:r w:rsidRPr="004F2122">
        <w:t>]#</w:t>
      </w:r>
      <w:r>
        <w:t xml:space="preserve"> </w:t>
      </w:r>
      <w:r w:rsidR="002A79D6" w:rsidRPr="00576B28">
        <w:t>cd /home/</w:t>
      </w:r>
    </w:p>
    <w:p w14:paraId="42CFCA25" w14:textId="77777777" w:rsidR="00811212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t>home</w:t>
      </w:r>
      <w:r w:rsidRPr="004F2122">
        <w:t>]#</w:t>
      </w:r>
      <w:r>
        <w:t xml:space="preserve"> </w:t>
      </w:r>
      <w:proofErr w:type="spellStart"/>
      <w:r w:rsidR="002A79D6" w:rsidRPr="00576B28">
        <w:t>wget</w:t>
      </w:r>
      <w:proofErr w:type="spellEnd"/>
      <w:r w:rsidR="002A79D6" w:rsidRPr="00811212">
        <w:t xml:space="preserve"> </w:t>
      </w:r>
      <w:r w:rsidR="00811212" w:rsidRPr="00811212">
        <w:rPr>
          <w:rStyle w:val="af"/>
          <w:rFonts w:hint="eastAsia"/>
          <w:color w:val="FF0000"/>
        </w:rPr>
        <w:t>https://obs-oa-zyl.obs.cn-north-4.myhuaweicloud.com/oasys_mysql.sql</w:t>
      </w:r>
    </w:p>
    <w:p w14:paraId="6ED83A3E" w14:textId="388ABC44" w:rsidR="002A79D6" w:rsidRPr="00811212" w:rsidRDefault="002A79D6" w:rsidP="00DB20CE">
      <w:pPr>
        <w:pStyle w:val="2f2"/>
      </w:pPr>
    </w:p>
    <w:p w14:paraId="783F5A2D" w14:textId="77777777" w:rsidR="002A79D6" w:rsidRPr="00576B28" w:rsidRDefault="002A79D6" w:rsidP="000F5ECC">
      <w:pPr>
        <w:pStyle w:val="30"/>
      </w:pPr>
      <w:r w:rsidRPr="00576B28">
        <w:rPr>
          <w:rFonts w:hint="eastAsia"/>
        </w:rPr>
        <w:t>登录</w:t>
      </w:r>
      <w:proofErr w:type="spellStart"/>
      <w:r w:rsidRPr="00576B28">
        <w:t>mysql</w:t>
      </w:r>
      <w:proofErr w:type="spellEnd"/>
      <w:r w:rsidRPr="00576B28">
        <w:rPr>
          <w:rFonts w:hint="eastAsia"/>
        </w:rPr>
        <w:t>，下述命令中的“</w:t>
      </w:r>
      <w:proofErr w:type="spellStart"/>
      <w:r w:rsidRPr="00576B28">
        <w:t>mypassword</w:t>
      </w:r>
      <w:proofErr w:type="spellEnd"/>
      <w:r w:rsidRPr="00576B28">
        <w:t>”</w:t>
      </w:r>
      <w:r w:rsidRPr="00576B28">
        <w:t>需要根据实际修改成要配置的密码。</w:t>
      </w:r>
    </w:p>
    <w:p w14:paraId="317361B7" w14:textId="4786C630" w:rsidR="002A79D6" w:rsidRPr="00576B28" w:rsidRDefault="00A75345" w:rsidP="00DB20CE">
      <w:pPr>
        <w:pStyle w:val="2f2"/>
      </w:pPr>
      <w:r w:rsidRPr="004F2122">
        <w:t>[</w:t>
      </w:r>
      <w:proofErr w:type="spellStart"/>
      <w:r w:rsidRPr="004F2122">
        <w:t>root@ecs-mysql</w:t>
      </w:r>
      <w:proofErr w:type="spellEnd"/>
      <w:r w:rsidRPr="004F2122">
        <w:t xml:space="preserve"> </w:t>
      </w:r>
      <w:r>
        <w:t>home</w:t>
      </w:r>
      <w:r w:rsidRPr="004F2122">
        <w:t>]#</w:t>
      </w:r>
      <w:r>
        <w:t xml:space="preserve"> </w:t>
      </w:r>
      <w:proofErr w:type="spellStart"/>
      <w:r w:rsidR="002A79D6">
        <w:t>mysql</w:t>
      </w:r>
      <w:proofErr w:type="spellEnd"/>
      <w:r w:rsidR="002A79D6">
        <w:t xml:space="preserve"> -</w:t>
      </w:r>
      <w:proofErr w:type="spellStart"/>
      <w:r w:rsidR="002A79D6">
        <w:t>uroot</w:t>
      </w:r>
      <w:proofErr w:type="spellEnd"/>
      <w:r w:rsidR="002A79D6">
        <w:t xml:space="preserve"> -</w:t>
      </w:r>
      <w:proofErr w:type="spellStart"/>
      <w:r w:rsidR="002A79D6" w:rsidRPr="00576B28">
        <w:t>p</w:t>
      </w:r>
      <w:r w:rsidR="002A79D6" w:rsidRPr="00BC7090">
        <w:rPr>
          <w:b/>
        </w:rPr>
        <w:t>mypassword</w:t>
      </w:r>
      <w:proofErr w:type="spellEnd"/>
    </w:p>
    <w:p w14:paraId="32787C94" w14:textId="2E80112E" w:rsidR="002A79D6" w:rsidRPr="00576B28" w:rsidRDefault="002A79D6" w:rsidP="000F5ECC">
      <w:pPr>
        <w:pStyle w:val="30"/>
      </w:pPr>
      <w:r w:rsidRPr="00576B28">
        <w:rPr>
          <w:rFonts w:hint="eastAsia"/>
        </w:rPr>
        <w:t>创建名为“</w:t>
      </w:r>
      <w:proofErr w:type="spellStart"/>
      <w:r w:rsidR="005F19CB">
        <w:t>oasys</w:t>
      </w:r>
      <w:proofErr w:type="spellEnd"/>
      <w:r w:rsidRPr="00576B28">
        <w:rPr>
          <w:rFonts w:hint="eastAsia"/>
        </w:rPr>
        <w:t>”的数据库</w:t>
      </w:r>
      <w:r>
        <w:rPr>
          <w:rFonts w:hint="eastAsia"/>
        </w:rPr>
        <w:t>。</w:t>
      </w:r>
    </w:p>
    <w:p w14:paraId="3ED3F819" w14:textId="76CC3B9E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 w:rsidR="002A79D6" w:rsidRPr="00576B28">
        <w:t xml:space="preserve">create database </w:t>
      </w:r>
      <w:proofErr w:type="spellStart"/>
      <w:r w:rsidR="00D05394">
        <w:t>oasys</w:t>
      </w:r>
      <w:proofErr w:type="spellEnd"/>
      <w:r w:rsidR="002A79D6" w:rsidRPr="00576B28">
        <w:t>;</w:t>
      </w:r>
    </w:p>
    <w:p w14:paraId="64E1A9F3" w14:textId="1279E8E1" w:rsidR="002A79D6" w:rsidRPr="00576B28" w:rsidRDefault="002A79D6" w:rsidP="000F5ECC">
      <w:pPr>
        <w:pStyle w:val="30"/>
      </w:pPr>
      <w:r w:rsidRPr="00576B28">
        <w:rPr>
          <w:rFonts w:hint="eastAsia"/>
        </w:rPr>
        <w:t>使用“</w:t>
      </w:r>
      <w:proofErr w:type="spellStart"/>
      <w:r w:rsidR="005F19CB">
        <w:t>oasys</w:t>
      </w:r>
      <w:proofErr w:type="spellEnd"/>
      <w:r w:rsidRPr="00576B28">
        <w:rPr>
          <w:rFonts w:hint="eastAsia"/>
        </w:rPr>
        <w:t>”数据库，执行</w:t>
      </w:r>
      <w:r w:rsidR="00956315">
        <w:rPr>
          <w:rFonts w:hint="eastAsia"/>
        </w:rPr>
        <w:t>原始</w:t>
      </w:r>
      <w:proofErr w:type="spellStart"/>
      <w:r w:rsidRPr="00576B28">
        <w:t>sql</w:t>
      </w:r>
      <w:proofErr w:type="spellEnd"/>
      <w:r w:rsidRPr="00576B28">
        <w:t>文件</w:t>
      </w:r>
      <w:r>
        <w:rPr>
          <w:rFonts w:hint="eastAsia"/>
        </w:rPr>
        <w:t>。</w:t>
      </w:r>
    </w:p>
    <w:p w14:paraId="4041CB6F" w14:textId="24DCA215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 w:rsidR="002A79D6" w:rsidRPr="00576B28">
        <w:t xml:space="preserve">use </w:t>
      </w:r>
      <w:proofErr w:type="spellStart"/>
      <w:r w:rsidR="00D05394">
        <w:t>oasys</w:t>
      </w:r>
      <w:proofErr w:type="spellEnd"/>
      <w:r w:rsidR="002A79D6" w:rsidRPr="00576B28">
        <w:t>;</w:t>
      </w:r>
    </w:p>
    <w:p w14:paraId="37263A57" w14:textId="3F42D114" w:rsidR="002A79D6" w:rsidRPr="00576B28" w:rsidRDefault="00A75345" w:rsidP="00DB20CE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 w:rsidR="002A79D6" w:rsidRPr="00576B28">
        <w:t>source /home/</w:t>
      </w:r>
      <w:proofErr w:type="spellStart"/>
      <w:r w:rsidR="00D05394" w:rsidRPr="005C4F3A">
        <w:rPr>
          <w:rStyle w:val="af"/>
          <w:color w:val="auto"/>
        </w:rPr>
        <w:t>oasys_mysql.sql</w:t>
      </w:r>
      <w:proofErr w:type="spellEnd"/>
    </w:p>
    <w:p w14:paraId="797A531A" w14:textId="70572C49" w:rsidR="007C5568" w:rsidRPr="009C6A63" w:rsidRDefault="002A79D6" w:rsidP="008A741A">
      <w:pPr>
        <w:pStyle w:val="2"/>
      </w:pPr>
      <w:bookmarkStart w:id="42" w:name="_Toc60138048"/>
      <w:r>
        <w:rPr>
          <w:rFonts w:hint="eastAsia"/>
          <w:lang w:eastAsia="zh-CN"/>
        </w:rPr>
        <w:t>应用</w:t>
      </w:r>
      <w:r w:rsidRPr="009C6A63">
        <w:t>部署</w:t>
      </w:r>
      <w:bookmarkEnd w:id="42"/>
    </w:p>
    <w:p w14:paraId="3F13658B" w14:textId="72BE4D6C" w:rsidR="0008435B" w:rsidRPr="009C6A63" w:rsidRDefault="00EC5478" w:rsidP="00B01823">
      <w:pPr>
        <w:pStyle w:val="3"/>
        <w:rPr>
          <w:rFonts w:cs="Huawei Sans"/>
        </w:rPr>
      </w:pPr>
      <w:bookmarkStart w:id="43" w:name="_Toc60138049"/>
      <w:r w:rsidRPr="009C6A63">
        <w:rPr>
          <w:rFonts w:cs="Huawei Sans"/>
        </w:rPr>
        <w:t>购买华为云</w:t>
      </w:r>
      <w:r w:rsidRPr="009C6A63">
        <w:rPr>
          <w:rFonts w:cs="Huawei Sans"/>
        </w:rPr>
        <w:t>ECS</w:t>
      </w:r>
      <w:r w:rsidRPr="009C6A63">
        <w:rPr>
          <w:rFonts w:cs="Huawei Sans"/>
        </w:rPr>
        <w:t>云服务器</w:t>
      </w:r>
      <w:bookmarkEnd w:id="43"/>
    </w:p>
    <w:p w14:paraId="21D5FBB3" w14:textId="24CE620F" w:rsidR="0008435B" w:rsidRPr="009C6A63" w:rsidRDefault="0008435B" w:rsidP="000F5ECC">
      <w:pPr>
        <w:pStyle w:val="30"/>
      </w:pPr>
      <w:r w:rsidRPr="009C6A63">
        <w:t>使用</w:t>
      </w:r>
      <w:r w:rsidRPr="009C6A63">
        <w:t>PC</w:t>
      </w:r>
      <w:r w:rsidRPr="009C6A63">
        <w:t>上的浏览器访问华为云官网：</w:t>
      </w:r>
      <w:r w:rsidR="008750A5">
        <w:fldChar w:fldCharType="begin"/>
      </w:r>
      <w:r w:rsidR="008750A5">
        <w:instrText xml:space="preserve"> HYPERLINK "https://www.huaweicloud.com/?locale=zh-cn" </w:instrText>
      </w:r>
      <w:r w:rsidR="008750A5">
        <w:fldChar w:fldCharType="separate"/>
      </w:r>
      <w:r w:rsidRPr="009C6A63">
        <w:rPr>
          <w:rStyle w:val="af"/>
        </w:rPr>
        <w:t>https://www.huaweicloud.com/?locale=zh-cn</w:t>
      </w:r>
      <w:r w:rsidR="008750A5">
        <w:rPr>
          <w:rStyle w:val="af"/>
        </w:rPr>
        <w:fldChar w:fldCharType="end"/>
      </w:r>
      <w:r w:rsidRPr="009C6A63">
        <w:t>，单击页面右上角的</w:t>
      </w:r>
      <w:r w:rsidRPr="009C6A63">
        <w:t>“</w:t>
      </w:r>
      <w:r w:rsidRPr="009C6A63">
        <w:t>登录</w:t>
      </w:r>
      <w:r w:rsidRPr="009C6A63">
        <w:t>”</w:t>
      </w:r>
      <w:r w:rsidRPr="009C6A63">
        <w:t>，进入华为云账号登录页面。</w:t>
      </w:r>
      <w:r w:rsidRPr="009C6A63">
        <w:rPr>
          <w:noProof/>
        </w:rPr>
        <w:t xml:space="preserve"> </w:t>
      </w:r>
    </w:p>
    <w:p w14:paraId="24C75CBE" w14:textId="07E07C6F" w:rsidR="00C55E79" w:rsidRPr="009C6A63" w:rsidRDefault="00D17DFD" w:rsidP="00EF40AB">
      <w:pPr>
        <w:pStyle w:val="1e"/>
      </w:pPr>
      <w:r w:rsidRPr="009C6A63">
        <w:rPr>
          <w:noProof/>
        </w:rPr>
        <w:lastRenderedPageBreak/>
        <w:drawing>
          <wp:inline distT="0" distB="0" distL="0" distR="0" wp14:anchorId="4A126D7D" wp14:editId="35989057">
            <wp:extent cx="5454000" cy="1904203"/>
            <wp:effectExtent l="19050" t="19050" r="13970" b="2032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04203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2DE97F" w14:textId="77777777" w:rsidR="002647E3" w:rsidRPr="009C6A63" w:rsidRDefault="002647E3" w:rsidP="000F5ECC">
      <w:pPr>
        <w:pStyle w:val="30"/>
      </w:pPr>
      <w:r w:rsidRPr="009C6A63">
        <w:t>单击右下角的</w:t>
      </w:r>
      <w:r w:rsidRPr="009C6A63">
        <w:t>“IAM</w:t>
      </w:r>
      <w:r>
        <w:t>用户登录</w:t>
      </w:r>
      <w:r w:rsidRPr="009C6A63">
        <w:t>”</w:t>
      </w:r>
      <w:r w:rsidRPr="009C6A63">
        <w:t>，进入华为云</w:t>
      </w:r>
      <w:r w:rsidRPr="009C6A63">
        <w:t>IAM</w:t>
      </w:r>
      <w:r w:rsidRPr="009C6A63">
        <w:t>用户登录页面。</w:t>
      </w:r>
    </w:p>
    <w:p w14:paraId="39639FC7" w14:textId="77777777" w:rsidR="002647E3" w:rsidRPr="009C6A63" w:rsidRDefault="002647E3" w:rsidP="00EF40AB">
      <w:pPr>
        <w:pStyle w:val="1e"/>
      </w:pPr>
      <w:r>
        <w:rPr>
          <w:noProof/>
        </w:rPr>
        <w:drawing>
          <wp:inline distT="0" distB="0" distL="0" distR="0" wp14:anchorId="724BE199" wp14:editId="227DEFCB">
            <wp:extent cx="2880000" cy="3118703"/>
            <wp:effectExtent l="19050" t="19050" r="15875" b="2476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18703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F56BB0" w14:textId="77777777" w:rsidR="002647E3" w:rsidRPr="009C6A63" w:rsidRDefault="002647E3" w:rsidP="000F5ECC">
      <w:pPr>
        <w:pStyle w:val="30"/>
      </w:pPr>
      <w:r w:rsidRPr="009C6A63">
        <w:t>输入账号名，用户名和密码，单击下方的</w:t>
      </w:r>
      <w:r w:rsidRPr="009C6A63">
        <w:t>“</w:t>
      </w:r>
      <w:r w:rsidRPr="009C6A63">
        <w:t>登录</w:t>
      </w:r>
      <w:r w:rsidRPr="009C6A63">
        <w:t>”</w:t>
      </w:r>
      <w:r w:rsidRPr="009C6A63">
        <w:t>，登录华为云官网。</w:t>
      </w:r>
    </w:p>
    <w:p w14:paraId="0B3102FA" w14:textId="77777777" w:rsidR="002647E3" w:rsidRPr="009C6A63" w:rsidRDefault="002647E3" w:rsidP="00EF40AB">
      <w:pPr>
        <w:pStyle w:val="1e"/>
      </w:pPr>
      <w:r>
        <w:rPr>
          <w:noProof/>
        </w:rPr>
        <w:lastRenderedPageBreak/>
        <w:drawing>
          <wp:inline distT="0" distB="0" distL="0" distR="0" wp14:anchorId="69C404A1" wp14:editId="7D0D60E1">
            <wp:extent cx="2880000" cy="3488824"/>
            <wp:effectExtent l="19050" t="19050" r="15875" b="165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88824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5F1E04" w14:textId="77777777" w:rsidR="0008435B" w:rsidRPr="009C6A63" w:rsidRDefault="0008435B" w:rsidP="000F5ECC">
      <w:pPr>
        <w:pStyle w:val="30"/>
      </w:pPr>
      <w:r w:rsidRPr="009C6A63">
        <w:t>在华为云首页，单击右上角的</w:t>
      </w:r>
      <w:r w:rsidRPr="009C6A63">
        <w:t>“</w:t>
      </w:r>
      <w:r w:rsidRPr="009C6A63">
        <w:t>控制台</w:t>
      </w:r>
      <w:r w:rsidRPr="009C6A63">
        <w:t>”</w:t>
      </w:r>
      <w:r w:rsidRPr="009C6A63">
        <w:t>，进入控制台操作页面。</w:t>
      </w:r>
    </w:p>
    <w:p w14:paraId="45D9DDEE" w14:textId="1A3E93C0" w:rsidR="00C55E79" w:rsidRPr="009C6A63" w:rsidRDefault="005F4B1F" w:rsidP="00EF40AB">
      <w:pPr>
        <w:pStyle w:val="1e"/>
      </w:pPr>
      <w:r w:rsidRPr="009C6A63">
        <w:rPr>
          <w:noProof/>
        </w:rPr>
        <w:drawing>
          <wp:inline distT="0" distB="0" distL="0" distR="0" wp14:anchorId="6DB6F474" wp14:editId="5D24048B">
            <wp:extent cx="5454000" cy="2200727"/>
            <wp:effectExtent l="19050" t="19050" r="1397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072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99049F" w14:textId="7917773E" w:rsidR="0008435B" w:rsidRPr="009C6A63" w:rsidRDefault="0008435B" w:rsidP="000F5ECC">
      <w:pPr>
        <w:pStyle w:val="30"/>
      </w:pPr>
      <w:r w:rsidRPr="009C6A63">
        <w:t>在页面左上角，选择区域</w:t>
      </w:r>
      <w:r w:rsidRPr="009C6A63">
        <w:t>“</w:t>
      </w:r>
      <w:r w:rsidRPr="009C6A63">
        <w:t>北京四</w:t>
      </w:r>
      <w:r w:rsidRPr="009C6A63">
        <w:t>”</w:t>
      </w:r>
      <w:r w:rsidRPr="009C6A63">
        <w:t>，单击</w:t>
      </w:r>
      <w:r w:rsidRPr="009C6A63">
        <w:t>“</w:t>
      </w:r>
      <w:r w:rsidRPr="009C6A63">
        <w:t>服务列表</w:t>
      </w:r>
      <w:r w:rsidRPr="009C6A63">
        <w:t>”</w:t>
      </w:r>
      <w:r w:rsidRPr="009C6A63">
        <w:t>，选择</w:t>
      </w:r>
      <w:r w:rsidRPr="009C6A63">
        <w:t>“</w:t>
      </w:r>
      <w:r w:rsidRPr="009C6A63">
        <w:t>计算</w:t>
      </w:r>
      <w:r w:rsidRPr="009C6A63">
        <w:t xml:space="preserve"> </w:t>
      </w:r>
      <w:r w:rsidR="00575958">
        <w:rPr>
          <w:rFonts w:hint="eastAsia"/>
        </w:rPr>
        <w:t>-</w:t>
      </w:r>
      <w:r w:rsidRPr="009C6A63">
        <w:t xml:space="preserve">&gt; </w:t>
      </w:r>
      <w:r w:rsidRPr="009C6A63">
        <w:t>弹性云服务器</w:t>
      </w:r>
      <w:r w:rsidRPr="009C6A63">
        <w:t>ECS”</w:t>
      </w:r>
      <w:r w:rsidRPr="009C6A63">
        <w:t>，进入弹性云服务器列表页面。</w:t>
      </w:r>
    </w:p>
    <w:p w14:paraId="61CF9C45" w14:textId="5C600C47" w:rsidR="00C55E79" w:rsidRPr="009C6A63" w:rsidRDefault="00213F51" w:rsidP="00EF40AB">
      <w:pPr>
        <w:pStyle w:val="1e"/>
      </w:pPr>
      <w:r w:rsidRPr="009C6A63">
        <w:rPr>
          <w:noProof/>
        </w:rPr>
        <w:lastRenderedPageBreak/>
        <w:drawing>
          <wp:inline distT="0" distB="0" distL="0" distR="0" wp14:anchorId="6BC3DB21" wp14:editId="3CFA8C06">
            <wp:extent cx="5454000" cy="2152800"/>
            <wp:effectExtent l="19050" t="19050" r="1397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528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316322" w14:textId="77777777" w:rsidR="0008435B" w:rsidRPr="009C6A63" w:rsidRDefault="0008435B" w:rsidP="000F5ECC">
      <w:pPr>
        <w:pStyle w:val="30"/>
      </w:pPr>
      <w:r w:rsidRPr="009C6A63">
        <w:t>单击页面右上角的</w:t>
      </w:r>
      <w:r w:rsidRPr="009C6A63">
        <w:t>“</w:t>
      </w:r>
      <w:r w:rsidRPr="009C6A63">
        <w:t>购买弹性云服务器</w:t>
      </w:r>
      <w:r w:rsidRPr="009C6A63">
        <w:t>”</w:t>
      </w:r>
      <w:r w:rsidRPr="009C6A63">
        <w:t>。</w:t>
      </w:r>
    </w:p>
    <w:p w14:paraId="6404EAD4" w14:textId="6E5A2EC9" w:rsidR="00C55E79" w:rsidRPr="009C6A63" w:rsidRDefault="00DC7D9A" w:rsidP="00EF40AB">
      <w:pPr>
        <w:pStyle w:val="1e"/>
      </w:pPr>
      <w:r w:rsidRPr="009C6A63">
        <w:rPr>
          <w:noProof/>
        </w:rPr>
        <w:drawing>
          <wp:inline distT="0" distB="0" distL="0" distR="0" wp14:anchorId="14C1BF32" wp14:editId="4BC45AF4">
            <wp:extent cx="5454000" cy="1698221"/>
            <wp:effectExtent l="19050" t="19050" r="13970" b="165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9822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9F2CD" w14:textId="467D1322" w:rsidR="0008435B" w:rsidRDefault="00706C1D" w:rsidP="00925BFC">
      <w:pPr>
        <w:pStyle w:val="30"/>
      </w:pPr>
      <w:r w:rsidRPr="00706C1D">
        <w:rPr>
          <w:rFonts w:hint="eastAsia"/>
        </w:rPr>
        <w:t>进入弹性云服务器的基础配置页面，选择基础配置（按需计费，鲲鹏计算，鲲鹏通用计算增强型，</w:t>
      </w:r>
      <w:r w:rsidRPr="00706C1D">
        <w:t>kc1.large.2 2vCPUs | 4GB</w:t>
      </w:r>
      <w:r w:rsidRPr="00706C1D">
        <w:t>，</w:t>
      </w:r>
      <w:r w:rsidR="00432EE3" w:rsidRPr="00122A5E">
        <w:rPr>
          <w:color w:val="FF0000"/>
        </w:rPr>
        <w:t xml:space="preserve">Huawei Cloud </w:t>
      </w:r>
      <w:proofErr w:type="spellStart"/>
      <w:r w:rsidR="00432EE3" w:rsidRPr="00122A5E">
        <w:rPr>
          <w:color w:val="FF0000"/>
        </w:rPr>
        <w:t>EulerOS</w:t>
      </w:r>
      <w:proofErr w:type="spellEnd"/>
      <w:r w:rsidR="00432EE3" w:rsidRPr="00122A5E">
        <w:rPr>
          <w:color w:val="FF0000"/>
        </w:rPr>
        <w:t xml:space="preserve"> 2.0 </w:t>
      </w:r>
      <w:r w:rsidR="00432EE3" w:rsidRPr="00122A5E">
        <w:rPr>
          <w:color w:val="FF0000"/>
        </w:rPr>
        <w:t>标准版</w:t>
      </w:r>
      <w:r w:rsidR="00432EE3" w:rsidRPr="00122A5E">
        <w:rPr>
          <w:color w:val="FF0000"/>
        </w:rPr>
        <w:t xml:space="preserve"> 64</w:t>
      </w:r>
      <w:r w:rsidR="00432EE3" w:rsidRPr="00122A5E">
        <w:rPr>
          <w:color w:val="FF0000"/>
        </w:rPr>
        <w:t>位</w:t>
      </w:r>
      <w:r w:rsidR="00432EE3" w:rsidRPr="00122A5E">
        <w:rPr>
          <w:color w:val="FF0000"/>
        </w:rPr>
        <w:t xml:space="preserve"> ARM</w:t>
      </w:r>
      <w:r w:rsidR="00432EE3" w:rsidRPr="00122A5E">
        <w:rPr>
          <w:color w:val="FF0000"/>
        </w:rPr>
        <w:t>版</w:t>
      </w:r>
      <w:r w:rsidRPr="00706C1D">
        <w:t>），单击</w:t>
      </w:r>
      <w:r w:rsidRPr="00706C1D">
        <w:t>“</w:t>
      </w:r>
      <w:r w:rsidRPr="00706C1D">
        <w:t>下一步：网络配置</w:t>
      </w:r>
      <w:r w:rsidRPr="00706C1D">
        <w:t>”</w:t>
      </w:r>
      <w:r w:rsidRPr="00706C1D">
        <w:t>。</w:t>
      </w:r>
    </w:p>
    <w:p w14:paraId="7A278F00" w14:textId="02E8A95A" w:rsidR="00657FC4" w:rsidRDefault="00FC3447" w:rsidP="00657FC4">
      <w:pPr>
        <w:pStyle w:val="1e"/>
      </w:pPr>
      <w:r>
        <w:rPr>
          <w:noProof/>
        </w:rPr>
        <w:drawing>
          <wp:inline distT="0" distB="0" distL="0" distR="0" wp14:anchorId="32B59BC4" wp14:editId="7C257F46">
            <wp:extent cx="5403850" cy="1332230"/>
            <wp:effectExtent l="19050" t="19050" r="25400" b="2032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323" cy="1340009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12F354" w14:textId="13BA3645" w:rsidR="00657FC4" w:rsidRPr="009C6A63" w:rsidRDefault="00BC3940" w:rsidP="00657FC4">
      <w:pPr>
        <w:pStyle w:val="1e"/>
      </w:pPr>
      <w:r w:rsidRPr="00122A5E">
        <w:rPr>
          <w:noProof/>
        </w:rPr>
        <w:drawing>
          <wp:inline distT="0" distB="0" distL="0" distR="0" wp14:anchorId="69C0B4C1" wp14:editId="20E33917">
            <wp:extent cx="5346072" cy="1343452"/>
            <wp:effectExtent l="0" t="0" r="6985" b="952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07" cy="13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3C6D" w14:textId="2C0FEA95" w:rsidR="007B4CF3" w:rsidRPr="009C6A63" w:rsidRDefault="007B4CF3" w:rsidP="000F5ECC">
      <w:pPr>
        <w:pStyle w:val="30"/>
      </w:pPr>
      <w:r w:rsidRPr="009C6A63">
        <w:lastRenderedPageBreak/>
        <w:t>进入弹性云服务器的网络配置页面，</w:t>
      </w:r>
      <w:r>
        <w:rPr>
          <w:rFonts w:hint="eastAsia"/>
        </w:rPr>
        <w:t>其中网络选择“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-default</w:t>
      </w:r>
      <w:r>
        <w:t xml:space="preserve"> –&gt; subnet</w:t>
      </w:r>
      <w:r>
        <w:rPr>
          <w:rFonts w:hint="eastAsia"/>
        </w:rPr>
        <w:t>-default</w:t>
      </w:r>
      <w:r>
        <w:t xml:space="preserve"> -&gt; </w:t>
      </w:r>
      <w:r>
        <w:t>自动分配</w:t>
      </w:r>
      <w:r>
        <w:t>ID</w:t>
      </w:r>
      <w:r>
        <w:t>地址</w:t>
      </w:r>
      <w:r>
        <w:rPr>
          <w:rFonts w:hint="eastAsia"/>
        </w:rPr>
        <w:t>”，</w:t>
      </w:r>
      <w:r w:rsidR="00FC4021">
        <w:rPr>
          <w:noProof/>
        </w:rPr>
        <w:t>安全组选择</w:t>
      </w:r>
      <w:r w:rsidR="00FC4021">
        <w:rPr>
          <w:rFonts w:hint="eastAsia"/>
          <w:noProof/>
        </w:rPr>
        <w:t>“</w:t>
      </w:r>
      <w:r w:rsidR="00FC4021">
        <w:rPr>
          <w:rFonts w:hint="eastAsia"/>
          <w:noProof/>
        </w:rPr>
        <w:t>sg-FullAccess</w:t>
      </w:r>
      <w:r w:rsidR="00FC4021">
        <w:rPr>
          <w:rFonts w:hint="eastAsia"/>
          <w:noProof/>
        </w:rPr>
        <w:t>”，公网带宽</w:t>
      </w:r>
      <w:r w:rsidR="00FC4021">
        <w:rPr>
          <w:noProof/>
        </w:rPr>
        <w:t>选择</w:t>
      </w:r>
      <w:r w:rsidR="00FC4021">
        <w:rPr>
          <w:rFonts w:hint="eastAsia"/>
          <w:noProof/>
        </w:rPr>
        <w:t>“按</w:t>
      </w:r>
      <w:r w:rsidR="00AD39F0">
        <w:rPr>
          <w:rFonts w:hint="eastAsia"/>
          <w:noProof/>
        </w:rPr>
        <w:t>带宽</w:t>
      </w:r>
      <w:r w:rsidR="00FC4021">
        <w:rPr>
          <w:rFonts w:hint="eastAsia"/>
          <w:noProof/>
        </w:rPr>
        <w:t>计费”和“</w:t>
      </w:r>
      <w:r w:rsidR="00FC4021">
        <w:rPr>
          <w:rFonts w:hint="eastAsia"/>
          <w:noProof/>
        </w:rPr>
        <w:t>5</w:t>
      </w:r>
      <w:r w:rsidR="00FC4021">
        <w:rPr>
          <w:rFonts w:hint="eastAsia"/>
          <w:noProof/>
        </w:rPr>
        <w:t>”</w:t>
      </w:r>
      <w:r w:rsidR="00FC4021">
        <w:rPr>
          <w:rFonts w:hint="eastAsia"/>
          <w:noProof/>
        </w:rPr>
        <w:t>Mbit/</w:t>
      </w:r>
      <w:r w:rsidR="00FC4021">
        <w:rPr>
          <w:noProof/>
        </w:rPr>
        <w:t>s</w:t>
      </w:r>
      <w:r w:rsidR="00FC4021">
        <w:rPr>
          <w:noProof/>
        </w:rPr>
        <w:t>带宽大小</w:t>
      </w:r>
      <w:r w:rsidR="00FC4021">
        <w:rPr>
          <w:rFonts w:hint="eastAsia"/>
          <w:noProof/>
        </w:rPr>
        <w:t>，</w:t>
      </w:r>
      <w:r w:rsidR="00FC4021" w:rsidRPr="009C6A63">
        <w:rPr>
          <w:noProof/>
        </w:rPr>
        <w:t>单击</w:t>
      </w:r>
      <w:r w:rsidR="00FC4021" w:rsidRPr="009C6A63">
        <w:rPr>
          <w:noProof/>
        </w:rPr>
        <w:t>“</w:t>
      </w:r>
      <w:r w:rsidR="00FC4021" w:rsidRPr="009C6A63">
        <w:rPr>
          <w:noProof/>
        </w:rPr>
        <w:t>下一步：高级配置</w:t>
      </w:r>
      <w:r w:rsidR="00FC4021" w:rsidRPr="009C6A63">
        <w:rPr>
          <w:noProof/>
        </w:rPr>
        <w:t>”</w:t>
      </w:r>
      <w:r w:rsidR="00FC4021">
        <w:rPr>
          <w:rFonts w:hint="eastAsia"/>
        </w:rPr>
        <w:t>。</w:t>
      </w:r>
      <w:r w:rsidR="00FC4021" w:rsidRPr="009C6A63">
        <w:t xml:space="preserve"> </w:t>
      </w:r>
    </w:p>
    <w:p w14:paraId="6CAFC135" w14:textId="7C335C04" w:rsidR="007B4CF3" w:rsidRPr="009C6A63" w:rsidRDefault="00FC3447" w:rsidP="00EF40AB">
      <w:pPr>
        <w:pStyle w:val="1e"/>
        <w:rPr>
          <w:noProof/>
        </w:rPr>
      </w:pPr>
      <w:r>
        <w:rPr>
          <w:noProof/>
        </w:rPr>
        <w:drawing>
          <wp:inline distT="0" distB="0" distL="0" distR="0" wp14:anchorId="595DFCAA" wp14:editId="05B2DF4D">
            <wp:extent cx="5391150" cy="2527935"/>
            <wp:effectExtent l="19050" t="19050" r="19050" b="2476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66" cy="2533163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A59453" w14:textId="77777777" w:rsidR="0008435B" w:rsidRPr="009C6A63" w:rsidRDefault="0008435B" w:rsidP="000F5ECC">
      <w:pPr>
        <w:pStyle w:val="30"/>
        <w:rPr>
          <w:noProof/>
        </w:rPr>
      </w:pPr>
      <w:r w:rsidRPr="009C6A63">
        <w:rPr>
          <w:noProof/>
        </w:rPr>
        <w:t>进入弹性云服务器的高级配置页面，高级配置如下图所示：</w:t>
      </w:r>
    </w:p>
    <w:p w14:paraId="1B3834A8" w14:textId="4F2D44CD" w:rsidR="0008435B" w:rsidRPr="009C6A63" w:rsidRDefault="0008435B" w:rsidP="00C177A6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云服务器名称：</w:t>
      </w:r>
      <w:r w:rsidR="00BA023B">
        <w:rPr>
          <w:rFonts w:cs="Huawei Sans"/>
          <w:noProof/>
        </w:rPr>
        <w:t>ecs</w:t>
      </w:r>
      <w:r w:rsidR="00742B1B">
        <w:rPr>
          <w:rFonts w:cs="Huawei Sans"/>
          <w:noProof/>
        </w:rPr>
        <w:t>-</w:t>
      </w:r>
      <w:r w:rsidR="00BA023B">
        <w:rPr>
          <w:rFonts w:cs="Huawei Sans"/>
          <w:noProof/>
        </w:rPr>
        <w:t>oa</w:t>
      </w:r>
    </w:p>
    <w:p w14:paraId="5648D849" w14:textId="5F3A44DB" w:rsidR="0008435B" w:rsidRPr="009C6A63" w:rsidRDefault="009C60A8" w:rsidP="00C177A6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输入</w:t>
      </w:r>
      <w:r w:rsidR="0048700D" w:rsidRPr="009C6A63">
        <w:rPr>
          <w:rFonts w:cs="Huawei Sans"/>
          <w:noProof/>
        </w:rPr>
        <w:t>自定义密码</w:t>
      </w:r>
      <w:r w:rsidR="0008435B" w:rsidRPr="009C6A63">
        <w:rPr>
          <w:rFonts w:cs="Huawei Sans"/>
          <w:noProof/>
        </w:rPr>
        <w:t>，</w:t>
      </w:r>
      <w:r w:rsidR="00815FFE" w:rsidRPr="009C6A63">
        <w:rPr>
          <w:rFonts w:cs="Huawei Sans"/>
          <w:noProof/>
        </w:rPr>
        <w:t>密码</w:t>
      </w:r>
      <w:r w:rsidRPr="009C6A63">
        <w:rPr>
          <w:rFonts w:cs="Huawei Sans"/>
          <w:noProof/>
        </w:rPr>
        <w:t>需大于</w:t>
      </w:r>
      <w:r w:rsidRPr="009C6A63">
        <w:rPr>
          <w:rFonts w:cs="Huawei Sans"/>
          <w:noProof/>
        </w:rPr>
        <w:t>8</w:t>
      </w:r>
      <w:r w:rsidRPr="009C6A63">
        <w:rPr>
          <w:rFonts w:cs="Huawei Sans"/>
          <w:noProof/>
        </w:rPr>
        <w:t>位</w:t>
      </w:r>
      <w:r w:rsidR="0008435B" w:rsidRPr="009C6A63">
        <w:rPr>
          <w:rFonts w:cs="Huawei Sans"/>
          <w:noProof/>
        </w:rPr>
        <w:t>并</w:t>
      </w:r>
      <w:r w:rsidRPr="009C6A63">
        <w:rPr>
          <w:rFonts w:cs="Huawei Sans"/>
          <w:noProof/>
        </w:rPr>
        <w:t>带有特殊字符，</w:t>
      </w:r>
      <w:r w:rsidR="0008435B" w:rsidRPr="009C6A63">
        <w:rPr>
          <w:rFonts w:cs="Huawei Sans"/>
          <w:noProof/>
        </w:rPr>
        <w:t>再次确认密码</w:t>
      </w:r>
    </w:p>
    <w:p w14:paraId="264611DD" w14:textId="77777777" w:rsidR="00E26CCB" w:rsidRPr="009C6A63" w:rsidRDefault="00E26CCB" w:rsidP="00E26CCB">
      <w:pPr>
        <w:pStyle w:val="49"/>
        <w:rPr>
          <w:rFonts w:cs="Huawei Sans"/>
          <w:noProof/>
        </w:rPr>
      </w:pPr>
      <w:r w:rsidRPr="009C6A63">
        <w:rPr>
          <w:rFonts w:cs="Huawei Sans"/>
          <w:noProof/>
        </w:rPr>
        <w:t>单击</w:t>
      </w:r>
      <w:r w:rsidRPr="009C6A63">
        <w:rPr>
          <w:rFonts w:cs="Huawei Sans"/>
          <w:noProof/>
        </w:rPr>
        <w:t>“</w:t>
      </w:r>
      <w:r w:rsidRPr="009C6A63">
        <w:rPr>
          <w:rFonts w:cs="Huawei Sans"/>
          <w:noProof/>
        </w:rPr>
        <w:t>下一步：确认配置</w:t>
      </w:r>
      <w:r w:rsidRPr="009C6A63">
        <w:rPr>
          <w:rFonts w:cs="Huawei Sans"/>
          <w:noProof/>
        </w:rPr>
        <w:t>”</w:t>
      </w:r>
      <w:r w:rsidRPr="009C6A63">
        <w:rPr>
          <w:rFonts w:cs="Huawei Sans"/>
          <w:noProof/>
        </w:rPr>
        <w:t>。</w:t>
      </w:r>
    </w:p>
    <w:p w14:paraId="1D6A532B" w14:textId="18319510" w:rsidR="00E26CCB" w:rsidRDefault="00E26CCB" w:rsidP="00EF40AB">
      <w:pPr>
        <w:pStyle w:val="1e"/>
        <w:rPr>
          <w:noProof/>
        </w:rPr>
      </w:pPr>
    </w:p>
    <w:p w14:paraId="57BDF45F" w14:textId="075EC08E" w:rsidR="00EF258F" w:rsidRDefault="009B0810" w:rsidP="00EF40AB">
      <w:pPr>
        <w:pStyle w:val="1e"/>
        <w:rPr>
          <w:noProof/>
        </w:rPr>
      </w:pPr>
      <w:r>
        <w:rPr>
          <w:noProof/>
        </w:rPr>
        <w:drawing>
          <wp:inline distT="0" distB="0" distL="0" distR="0" wp14:anchorId="76B10714" wp14:editId="00699377">
            <wp:extent cx="5453380" cy="2626360"/>
            <wp:effectExtent l="19050" t="19050" r="13970" b="21590"/>
            <wp:docPr id="249" name="图片 249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2683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47133A" w14:textId="088B7BD9" w:rsidR="0008435B" w:rsidRPr="009C6A63" w:rsidRDefault="0008435B" w:rsidP="000F5ECC">
      <w:pPr>
        <w:pStyle w:val="30"/>
        <w:rPr>
          <w:noProof/>
        </w:rPr>
      </w:pPr>
      <w:r w:rsidRPr="009C6A63">
        <w:rPr>
          <w:noProof/>
        </w:rPr>
        <w:t>进入弹性云服务器的确认配置页面，核对信息无误后，勾选下方的</w:t>
      </w:r>
      <w:r w:rsidRPr="009C6A63">
        <w:rPr>
          <w:noProof/>
        </w:rPr>
        <w:t>“</w:t>
      </w:r>
      <w:r w:rsidRPr="009C6A63">
        <w:rPr>
          <w:noProof/>
        </w:rPr>
        <w:t>我已经阅读并同意《华为镜像免责声明》</w:t>
      </w:r>
      <w:r w:rsidRPr="009C6A63">
        <w:rPr>
          <w:noProof/>
        </w:rPr>
        <w:t>”</w:t>
      </w:r>
      <w:r w:rsidRPr="009C6A63">
        <w:rPr>
          <w:noProof/>
        </w:rPr>
        <w:t>，</w:t>
      </w:r>
      <w:r w:rsidR="004A3825">
        <w:rPr>
          <w:noProof/>
        </w:rPr>
        <w:t>如果</w:t>
      </w:r>
      <w:r w:rsidR="00F94B1D">
        <w:rPr>
          <w:noProof/>
        </w:rPr>
        <w:t>有企业项目使用下拉框选择企业项目</w:t>
      </w:r>
      <w:r w:rsidR="00F94B1D">
        <w:rPr>
          <w:rFonts w:hint="eastAsia"/>
          <w:noProof/>
        </w:rPr>
        <w:t>，</w:t>
      </w:r>
      <w:r w:rsidRPr="009C6A63">
        <w:rPr>
          <w:noProof/>
        </w:rPr>
        <w:t>单击</w:t>
      </w:r>
      <w:r w:rsidRPr="009C6A63">
        <w:rPr>
          <w:noProof/>
        </w:rPr>
        <w:t>“</w:t>
      </w:r>
      <w:r w:rsidRPr="009C6A63">
        <w:rPr>
          <w:noProof/>
        </w:rPr>
        <w:t>立即购买</w:t>
      </w:r>
      <w:r w:rsidRPr="009C6A63">
        <w:rPr>
          <w:noProof/>
        </w:rPr>
        <w:t>”</w:t>
      </w:r>
      <w:r w:rsidRPr="009C6A63">
        <w:rPr>
          <w:noProof/>
        </w:rPr>
        <w:t>，完成用于部署</w:t>
      </w:r>
      <w:r w:rsidR="00F31812" w:rsidRPr="009C6A63">
        <w:rPr>
          <w:noProof/>
        </w:rPr>
        <w:t>OA</w:t>
      </w:r>
      <w:r w:rsidR="00F31812" w:rsidRPr="009C6A63">
        <w:rPr>
          <w:noProof/>
        </w:rPr>
        <w:t>系统</w:t>
      </w:r>
      <w:r w:rsidRPr="009C6A63">
        <w:rPr>
          <w:noProof/>
        </w:rPr>
        <w:t>的</w:t>
      </w:r>
      <w:r w:rsidR="00872A94">
        <w:rPr>
          <w:rFonts w:hint="eastAsia"/>
          <w:noProof/>
        </w:rPr>
        <w:t>鲲鹏</w:t>
      </w:r>
      <w:r w:rsidRPr="009C6A63">
        <w:rPr>
          <w:noProof/>
        </w:rPr>
        <w:t>云服务器的购买。</w:t>
      </w:r>
    </w:p>
    <w:p w14:paraId="533A7883" w14:textId="2C5C215F" w:rsidR="0008435B" w:rsidRPr="009C6A63" w:rsidRDefault="0008435B" w:rsidP="000F5ECC">
      <w:pPr>
        <w:pStyle w:val="30"/>
        <w:rPr>
          <w:noProof/>
        </w:rPr>
      </w:pPr>
      <w:r w:rsidRPr="009C6A63">
        <w:rPr>
          <w:noProof/>
        </w:rPr>
        <w:lastRenderedPageBreak/>
        <w:t>返回弹性云服务器列表页面，查看刚刚购买的弹性云服务器</w:t>
      </w:r>
      <w:r w:rsidR="00BA023B">
        <w:rPr>
          <w:noProof/>
        </w:rPr>
        <w:t>ecs</w:t>
      </w:r>
      <w:r w:rsidR="009F3DEA" w:rsidRPr="009C6A63">
        <w:rPr>
          <w:noProof/>
        </w:rPr>
        <w:t>-</w:t>
      </w:r>
      <w:r w:rsidR="00BA023B">
        <w:rPr>
          <w:noProof/>
        </w:rPr>
        <w:t>oa</w:t>
      </w:r>
      <w:r w:rsidRPr="009C6A63">
        <w:rPr>
          <w:noProof/>
        </w:rPr>
        <w:t>，等待其状态变为</w:t>
      </w:r>
      <w:r w:rsidRPr="009C6A63">
        <w:rPr>
          <w:noProof/>
        </w:rPr>
        <w:t>“</w:t>
      </w:r>
      <w:r w:rsidRPr="009C6A63">
        <w:rPr>
          <w:noProof/>
        </w:rPr>
        <w:t>运行中</w:t>
      </w:r>
      <w:r w:rsidRPr="009C6A63">
        <w:rPr>
          <w:noProof/>
        </w:rPr>
        <w:t>”</w:t>
      </w:r>
      <w:r w:rsidR="00BA023B">
        <w:rPr>
          <w:rFonts w:hint="eastAsia"/>
          <w:noProof/>
        </w:rPr>
        <w:t>，</w:t>
      </w:r>
      <w:r w:rsidR="00BA023B" w:rsidRPr="00BA023B">
        <w:t xml:space="preserve"> </w:t>
      </w:r>
      <w:r w:rsidR="00BA023B" w:rsidRPr="009C6A63">
        <w:t>记录</w:t>
      </w:r>
      <w:r w:rsidR="00BA023B">
        <w:t>其</w:t>
      </w:r>
      <w:r w:rsidR="00BA023B" w:rsidRPr="009C6A63">
        <w:t>弹性</w:t>
      </w:r>
      <w:r w:rsidR="00BA023B" w:rsidRPr="009C6A63">
        <w:t>IP</w:t>
      </w:r>
      <w:r w:rsidR="00BA023B" w:rsidRPr="009C6A63">
        <w:t>地址</w:t>
      </w:r>
      <w:r w:rsidRPr="009C6A63">
        <w:rPr>
          <w:noProof/>
        </w:rPr>
        <w:t>。</w:t>
      </w:r>
    </w:p>
    <w:p w14:paraId="6F196F9B" w14:textId="37AE2C70" w:rsidR="000F03E7" w:rsidRPr="009C6A63" w:rsidRDefault="00657FC4" w:rsidP="00EF40AB">
      <w:pPr>
        <w:pStyle w:val="1e"/>
        <w:rPr>
          <w:noProof/>
        </w:rPr>
      </w:pPr>
      <w:r>
        <w:rPr>
          <w:noProof/>
        </w:rPr>
        <w:drawing>
          <wp:inline distT="0" distB="0" distL="0" distR="0" wp14:anchorId="2FEB8BB9" wp14:editId="046B9417">
            <wp:extent cx="5472430" cy="190780"/>
            <wp:effectExtent l="19050" t="19050" r="13970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2764" cy="19846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1C3F59" w14:textId="2621A7D3" w:rsidR="00B45A7D" w:rsidRPr="009C6A63" w:rsidRDefault="00B45A7D" w:rsidP="00B45A7D">
      <w:pPr>
        <w:pStyle w:val="3"/>
        <w:rPr>
          <w:rFonts w:cs="Huawei Sans"/>
        </w:rPr>
      </w:pPr>
      <w:bookmarkStart w:id="44" w:name="_Toc60138050"/>
      <w:r w:rsidRPr="009C6A63">
        <w:rPr>
          <w:rFonts w:cs="Huawei Sans"/>
        </w:rPr>
        <w:t>安装</w:t>
      </w:r>
      <w:r w:rsidRPr="009C6A63">
        <w:rPr>
          <w:rFonts w:cs="Huawei Sans"/>
        </w:rPr>
        <w:t>JDK</w:t>
      </w:r>
      <w:bookmarkEnd w:id="44"/>
    </w:p>
    <w:p w14:paraId="5C131598" w14:textId="0195890A" w:rsidR="00F423B5" w:rsidRPr="009C6A63" w:rsidRDefault="00D653F3" w:rsidP="000F5ECC">
      <w:pPr>
        <w:pStyle w:val="30"/>
      </w:pPr>
      <w:r>
        <w:rPr>
          <w:rFonts w:hint="eastAsia"/>
        </w:rPr>
        <w:t>下载</w:t>
      </w:r>
      <w:proofErr w:type="spellStart"/>
      <w:r w:rsidRPr="00D653F3">
        <w:t>MobaXterm</w:t>
      </w:r>
      <w:proofErr w:type="spellEnd"/>
      <w:r>
        <w:rPr>
          <w:rFonts w:hint="eastAsia"/>
        </w:rPr>
        <w:t>（</w:t>
      </w:r>
      <w:hyperlink r:id="rId42" w:history="1">
        <w:r w:rsidRPr="00BC3940">
          <w:rPr>
            <w:rStyle w:val="af"/>
          </w:rPr>
          <w:t>https://mobaxterm.mobatek.net/</w:t>
        </w:r>
      </w:hyperlink>
      <w:r>
        <w:rPr>
          <w:rFonts w:hint="eastAsia"/>
        </w:rPr>
        <w:t>）</w:t>
      </w:r>
      <w:r w:rsidR="00F423B5">
        <w:t>在本地</w:t>
      </w:r>
      <w:r w:rsidR="00F423B5">
        <w:t>PC</w:t>
      </w:r>
      <w:r w:rsidR="00F423B5">
        <w:t>中</w:t>
      </w:r>
      <w:r w:rsidR="00F423B5" w:rsidRPr="009C6A63">
        <w:t>打开</w:t>
      </w:r>
      <w:r w:rsidR="00E46AAE">
        <w:rPr>
          <w:rFonts w:hint="eastAsia"/>
        </w:rPr>
        <w:t>一个新的</w:t>
      </w:r>
      <w:r w:rsidR="00BC3CDC">
        <w:rPr>
          <w:rFonts w:hint="eastAsia"/>
        </w:rPr>
        <w:t>SSH</w:t>
      </w:r>
      <w:r w:rsidR="00F423B5" w:rsidRPr="009C6A63">
        <w:t>，输入</w:t>
      </w:r>
      <w:proofErr w:type="spellStart"/>
      <w:r w:rsidR="00F423B5">
        <w:rPr>
          <w:rFonts w:hint="eastAsia"/>
        </w:rPr>
        <w:t>ecs</w:t>
      </w:r>
      <w:r w:rsidR="00F423B5">
        <w:t>-</w:t>
      </w:r>
      <w:r w:rsidR="009A2C45">
        <w:rPr>
          <w:rFonts w:hint="eastAsia"/>
        </w:rPr>
        <w:t>oa</w:t>
      </w:r>
      <w:proofErr w:type="spellEnd"/>
      <w:r w:rsidR="00F423B5">
        <w:t>的</w:t>
      </w:r>
      <w:r w:rsidR="00F423B5" w:rsidRPr="009C6A63">
        <w:t>弹性</w:t>
      </w:r>
      <w:r w:rsidR="00F423B5" w:rsidRPr="009C6A63">
        <w:t>IP</w:t>
      </w:r>
      <w:r w:rsidR="00F423B5">
        <w:t>地址</w:t>
      </w:r>
      <w:r w:rsidR="00F423B5" w:rsidRPr="009C6A63">
        <w:t>。</w:t>
      </w:r>
    </w:p>
    <w:p w14:paraId="633059BC" w14:textId="1D6037E7" w:rsidR="00F423B5" w:rsidRDefault="00D653F3" w:rsidP="00EF40AB">
      <w:pPr>
        <w:pStyle w:val="1e"/>
      </w:pPr>
      <w:r w:rsidRPr="00D653F3">
        <w:rPr>
          <w:noProof/>
        </w:rPr>
        <w:drawing>
          <wp:inline distT="0" distB="0" distL="0" distR="0" wp14:anchorId="5E8EC9B8" wp14:editId="5772778F">
            <wp:extent cx="5048250" cy="3080385"/>
            <wp:effectExtent l="0" t="0" r="0" b="571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3" cy="30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1E8B" w14:textId="50D7E216" w:rsidR="00F423B5" w:rsidRDefault="00F423B5" w:rsidP="00EF40AB">
      <w:pPr>
        <w:pStyle w:val="1e"/>
      </w:pPr>
    </w:p>
    <w:p w14:paraId="34F8B754" w14:textId="77777777" w:rsidR="00F423B5" w:rsidRPr="009C6A63" w:rsidRDefault="00F423B5" w:rsidP="000F5ECC">
      <w:pPr>
        <w:pStyle w:val="30"/>
      </w:pPr>
      <w:r>
        <w:t>输入</w:t>
      </w:r>
      <w:r>
        <w:rPr>
          <w:rFonts w:hint="eastAsia"/>
        </w:rPr>
        <w:t>“</w:t>
      </w:r>
      <w:r w:rsidRPr="009C6A63">
        <w:t>root</w:t>
      </w:r>
      <w:r>
        <w:rPr>
          <w:rFonts w:hint="eastAsia"/>
        </w:rPr>
        <w:t>”</w:t>
      </w:r>
      <w:r>
        <w:t>用户名</w:t>
      </w:r>
      <w:r w:rsidRPr="009C6A63">
        <w:t>和之前设置的密码</w:t>
      </w:r>
      <w:r>
        <w:rPr>
          <w:rFonts w:hint="eastAsia"/>
        </w:rPr>
        <w:t>进行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远程</w:t>
      </w:r>
      <w:r w:rsidRPr="009C6A63">
        <w:t>登录。</w:t>
      </w:r>
    </w:p>
    <w:p w14:paraId="5BB66B09" w14:textId="208165E5" w:rsidR="00657FC4" w:rsidRDefault="00BC3CDC" w:rsidP="00DB20CE">
      <w:pPr>
        <w:pStyle w:val="2f2"/>
      </w:pPr>
      <w:r w:rsidRPr="00BC3CDC">
        <w:rPr>
          <w:noProof/>
        </w:rPr>
        <w:drawing>
          <wp:inline distT="0" distB="0" distL="0" distR="0" wp14:anchorId="6465093B" wp14:editId="2084C4DF">
            <wp:extent cx="4751171" cy="221488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595" cy="221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3CDC">
        <w:t xml:space="preserve"> </w:t>
      </w:r>
    </w:p>
    <w:p w14:paraId="36723322" w14:textId="77777777" w:rsidR="00657FC4" w:rsidRDefault="00657FC4" w:rsidP="00DB20CE">
      <w:pPr>
        <w:pStyle w:val="2f2"/>
      </w:pPr>
    </w:p>
    <w:p w14:paraId="56208084" w14:textId="77777777" w:rsidR="00657FC4" w:rsidRDefault="00657FC4" w:rsidP="00DB20CE">
      <w:pPr>
        <w:pStyle w:val="2f2"/>
      </w:pPr>
    </w:p>
    <w:p w14:paraId="37EF19DA" w14:textId="77777777" w:rsidR="00657FC4" w:rsidRDefault="00657FC4" w:rsidP="00DB20CE">
      <w:pPr>
        <w:pStyle w:val="2f2"/>
      </w:pPr>
    </w:p>
    <w:p w14:paraId="2648B5A6" w14:textId="4E6D705A" w:rsidR="00637E40" w:rsidRDefault="00637E40" w:rsidP="00DB20CE">
      <w:pPr>
        <w:pStyle w:val="2f2"/>
      </w:pPr>
    </w:p>
    <w:p w14:paraId="185FD6E3" w14:textId="27811B24" w:rsidR="00DB20CE" w:rsidRPr="009C6A63" w:rsidRDefault="00DB20CE" w:rsidP="00DB20CE">
      <w:pPr>
        <w:pStyle w:val="30"/>
        <w:tabs>
          <w:tab w:val="clear" w:pos="1701"/>
          <w:tab w:val="num" w:pos="1418"/>
        </w:tabs>
        <w:ind w:left="1559" w:hanging="425"/>
      </w:pPr>
      <w:r w:rsidRPr="00DB20CE">
        <w:rPr>
          <w:rFonts w:hint="eastAsia"/>
          <w:color w:val="FF0000"/>
        </w:rPr>
        <w:lastRenderedPageBreak/>
        <w:t>删除高版本的</w:t>
      </w:r>
      <w:r w:rsidRPr="00DB20CE">
        <w:rPr>
          <w:rFonts w:hint="eastAsia"/>
          <w:color w:val="FF0000"/>
        </w:rPr>
        <w:t>JAVA</w:t>
      </w:r>
      <w:r w:rsidRPr="00DB20CE">
        <w:rPr>
          <w:rFonts w:hint="eastAsia"/>
          <w:color w:val="FF0000"/>
        </w:rPr>
        <w:t>，安装</w:t>
      </w:r>
      <w:r w:rsidRPr="00DB20CE">
        <w:rPr>
          <w:rFonts w:hint="eastAsia"/>
          <w:color w:val="FF0000"/>
        </w:rPr>
        <w:t>JAVA</w:t>
      </w:r>
      <w:r w:rsidRPr="00DB20CE">
        <w:rPr>
          <w:color w:val="FF0000"/>
        </w:rPr>
        <w:t xml:space="preserve"> 1.8</w:t>
      </w:r>
      <w:r w:rsidRPr="00DB20CE">
        <w:rPr>
          <w:rFonts w:hint="eastAsia"/>
          <w:color w:val="FF0000"/>
        </w:rPr>
        <w:t>，参考下面链接中的步骤完成</w:t>
      </w:r>
      <w:hyperlink r:id="rId45" w:history="1">
        <w:r w:rsidRPr="006A5189">
          <w:rPr>
            <w:rStyle w:val="af"/>
          </w:rPr>
          <w:t>https://blog.csdn.net/jule_zhou/article/details/125453675</w:t>
        </w:r>
      </w:hyperlink>
      <w:r w:rsidRPr="009C6A63">
        <w:t>。</w:t>
      </w:r>
    </w:p>
    <w:p w14:paraId="577C1EBC" w14:textId="1405E8A4" w:rsidR="00637E40" w:rsidRPr="00DB20CE" w:rsidRDefault="00637E40" w:rsidP="00DB20CE">
      <w:pPr>
        <w:pStyle w:val="2f2"/>
        <w:rPr>
          <w:color w:val="FF0000"/>
        </w:rPr>
      </w:pPr>
      <w:r w:rsidRPr="00DB20CE">
        <w:rPr>
          <w:color w:val="FF0000"/>
        </w:rPr>
        <w:t>JAVA</w:t>
      </w:r>
      <w:r w:rsidR="00DB20CE" w:rsidRPr="00DB20CE">
        <w:rPr>
          <w:color w:val="FF0000"/>
        </w:rPr>
        <w:t xml:space="preserve"> 1.8</w:t>
      </w:r>
      <w:r w:rsidRPr="00DB20CE">
        <w:rPr>
          <w:color w:val="FF0000"/>
        </w:rPr>
        <w:t xml:space="preserve"> </w:t>
      </w:r>
      <w:r w:rsidRPr="00DB20CE">
        <w:rPr>
          <w:rFonts w:hint="eastAsia"/>
          <w:color w:val="FF0000"/>
        </w:rPr>
        <w:t>安装文件：</w:t>
      </w:r>
      <w:r w:rsidRPr="00DB20CE">
        <w:rPr>
          <w:color w:val="FF0000"/>
        </w:rPr>
        <w:t>jdk-8u351-linux-aarch64.tar.gz</w:t>
      </w:r>
    </w:p>
    <w:p w14:paraId="180257E1" w14:textId="1879F675" w:rsidR="00637E40" w:rsidRDefault="00637E40" w:rsidP="00DB20CE">
      <w:pPr>
        <w:pStyle w:val="2f2"/>
      </w:pPr>
      <w:r>
        <w:rPr>
          <w:rFonts w:hint="eastAsia"/>
        </w:rPr>
        <w:t>下载链接：</w:t>
      </w:r>
      <w:r>
        <w:t xml:space="preserve">https://pan.baidu.com/s/1j5HNVAWjWYGFhMYnSZ1oSw?pwd=rd27 </w:t>
      </w:r>
    </w:p>
    <w:p w14:paraId="19F09E54" w14:textId="3EF6BC5B" w:rsidR="00103ADE" w:rsidRDefault="00103ADE" w:rsidP="00DB20CE">
      <w:pPr>
        <w:pStyle w:val="2f2"/>
      </w:pPr>
    </w:p>
    <w:p w14:paraId="1AA4BF9C" w14:textId="7A710D65" w:rsidR="00103ADE" w:rsidRPr="00103ADE" w:rsidRDefault="00103ADE" w:rsidP="00DB20CE">
      <w:pPr>
        <w:pStyle w:val="2f2"/>
        <w:rPr>
          <w:rFonts w:hint="eastAsia"/>
          <w:color w:val="FF0000"/>
        </w:rPr>
      </w:pPr>
      <w:r w:rsidRPr="00103ADE">
        <w:rPr>
          <w:rFonts w:hint="eastAsia"/>
          <w:color w:val="FF0000"/>
        </w:rPr>
        <w:t>使用</w:t>
      </w:r>
      <w:proofErr w:type="spellStart"/>
      <w:r w:rsidRPr="00103ADE">
        <w:rPr>
          <w:color w:val="FF0000"/>
        </w:rPr>
        <w:t>MobaXterm</w:t>
      </w:r>
      <w:proofErr w:type="spellEnd"/>
      <w:r w:rsidRPr="00103ADE">
        <w:rPr>
          <w:rFonts w:hint="eastAsia"/>
          <w:color w:val="FF0000"/>
        </w:rPr>
        <w:t>，可将下载的文件上传到云服务器</w:t>
      </w:r>
      <w:proofErr w:type="spellStart"/>
      <w:r w:rsidRPr="00103ADE">
        <w:rPr>
          <w:rFonts w:hint="eastAsia"/>
          <w:color w:val="FF0000"/>
        </w:rPr>
        <w:t>ecs</w:t>
      </w:r>
      <w:r w:rsidRPr="00103ADE">
        <w:rPr>
          <w:color w:val="FF0000"/>
        </w:rPr>
        <w:t>-</w:t>
      </w:r>
      <w:r w:rsidRPr="00103ADE">
        <w:rPr>
          <w:rFonts w:hint="eastAsia"/>
          <w:color w:val="FF0000"/>
        </w:rPr>
        <w:t>oa</w:t>
      </w:r>
      <w:proofErr w:type="spellEnd"/>
      <w:r w:rsidRPr="00103ADE">
        <w:rPr>
          <w:rFonts w:hint="eastAsia"/>
          <w:color w:val="FF0000"/>
        </w:rPr>
        <w:t>中。</w:t>
      </w:r>
    </w:p>
    <w:p w14:paraId="407F00BE" w14:textId="148AE38D" w:rsidR="00B45A7D" w:rsidRPr="009C6A63" w:rsidRDefault="00B45A7D" w:rsidP="00B45A7D">
      <w:pPr>
        <w:pStyle w:val="3"/>
        <w:rPr>
          <w:rFonts w:cs="Huawei Sans"/>
        </w:rPr>
      </w:pPr>
      <w:bookmarkStart w:id="45" w:name="_Toc60138051"/>
      <w:r w:rsidRPr="009C6A63">
        <w:rPr>
          <w:rFonts w:cs="Huawei Sans"/>
        </w:rPr>
        <w:t>安装</w:t>
      </w:r>
      <w:r w:rsidRPr="009C6A63">
        <w:rPr>
          <w:rFonts w:cs="Huawei Sans"/>
        </w:rPr>
        <w:t>Maven</w:t>
      </w:r>
      <w:bookmarkEnd w:id="45"/>
    </w:p>
    <w:p w14:paraId="634C514A" w14:textId="204F678E" w:rsidR="00B45A7D" w:rsidRPr="009C6A63" w:rsidRDefault="00B45A7D" w:rsidP="000F5ECC">
      <w:pPr>
        <w:pStyle w:val="30"/>
      </w:pPr>
      <w:r w:rsidRPr="009C6A63">
        <w:t>执行以下命令，创建</w:t>
      </w:r>
      <w:r w:rsidRPr="009C6A63">
        <w:t>Maven</w:t>
      </w:r>
      <w:r w:rsidRPr="009C6A63">
        <w:t>安装目录</w:t>
      </w:r>
      <w:r w:rsidR="00E76175">
        <w:rPr>
          <w:rFonts w:hint="eastAsia"/>
        </w:rPr>
        <w:t>。</w:t>
      </w:r>
    </w:p>
    <w:p w14:paraId="3E0B15B1" w14:textId="4FD7EB0F" w:rsidR="00B45A7D" w:rsidRPr="009C6A63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~]# </w:t>
      </w:r>
      <w:proofErr w:type="spellStart"/>
      <w:r w:rsidRPr="00657FC4">
        <w:t>mkdir</w:t>
      </w:r>
      <w:proofErr w:type="spellEnd"/>
      <w:r w:rsidRPr="00657FC4">
        <w:t xml:space="preserve"> /</w:t>
      </w:r>
      <w:proofErr w:type="spellStart"/>
      <w:r w:rsidRPr="00657FC4">
        <w:t>usr</w:t>
      </w:r>
      <w:proofErr w:type="spellEnd"/>
      <w:r w:rsidRPr="00657FC4">
        <w:t>/local/maven</w:t>
      </w:r>
    </w:p>
    <w:p w14:paraId="4A4BEDA9" w14:textId="4D03212E" w:rsidR="00B45A7D" w:rsidRPr="009C6A63" w:rsidRDefault="00B45A7D" w:rsidP="000F5ECC">
      <w:pPr>
        <w:pStyle w:val="30"/>
      </w:pPr>
      <w:r w:rsidRPr="009C6A63">
        <w:t>执行以下命令，切换到</w:t>
      </w:r>
      <w:r w:rsidRPr="009C6A63">
        <w:t>Maven</w:t>
      </w:r>
      <w:r w:rsidRPr="009C6A63">
        <w:t>安装目录</w:t>
      </w:r>
      <w:r w:rsidR="00E76175">
        <w:rPr>
          <w:rFonts w:hint="eastAsia"/>
        </w:rPr>
        <w:t>。</w:t>
      </w:r>
    </w:p>
    <w:p w14:paraId="5DE94C60" w14:textId="6FF5FFBD" w:rsidR="00B45A7D" w:rsidRPr="009900A9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~]# </w:t>
      </w:r>
      <w:r w:rsidR="00B45A7D" w:rsidRPr="009C6A63">
        <w:t>cd /</w:t>
      </w:r>
      <w:proofErr w:type="spellStart"/>
      <w:r w:rsidR="00B45A7D" w:rsidRPr="009C6A63">
        <w:t>usr</w:t>
      </w:r>
      <w:proofErr w:type="spellEnd"/>
      <w:r w:rsidR="00B45A7D" w:rsidRPr="009C6A63">
        <w:t>/local/maven</w:t>
      </w:r>
    </w:p>
    <w:p w14:paraId="3028E905" w14:textId="7ED46F0E" w:rsidR="00B45A7D" w:rsidRPr="009C6A63" w:rsidRDefault="00B45A7D" w:rsidP="000F5ECC">
      <w:pPr>
        <w:pStyle w:val="30"/>
      </w:pPr>
      <w:r w:rsidRPr="009C6A63">
        <w:t>执行以下命令，获取</w:t>
      </w:r>
      <w:r w:rsidRPr="009C6A63">
        <w:t>Maven</w:t>
      </w:r>
      <w:r w:rsidRPr="009C6A63">
        <w:t>二进制包</w:t>
      </w:r>
      <w:r w:rsidR="00E76175">
        <w:rPr>
          <w:rFonts w:hint="eastAsia"/>
        </w:rPr>
        <w:t>。</w:t>
      </w:r>
    </w:p>
    <w:p w14:paraId="2C802B66" w14:textId="0BCBA424" w:rsidR="00B45A7D" w:rsidRPr="00B60F0F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maven]# </w:t>
      </w:r>
      <w:proofErr w:type="spellStart"/>
      <w:r w:rsidR="00B60F0F" w:rsidRPr="00B60F0F">
        <w:t>wget</w:t>
      </w:r>
      <w:proofErr w:type="spellEnd"/>
      <w:r w:rsidR="00B60F0F" w:rsidRPr="00B60F0F">
        <w:t xml:space="preserve"> http://mirrors.huaweicloud.com/apache/maven/maven-3/3.6.3/binaries/apache-maven-3.6.3-bin.tar.gz</w:t>
      </w:r>
    </w:p>
    <w:p w14:paraId="476F78E1" w14:textId="22C8305E" w:rsidR="00B45A7D" w:rsidRPr="009C6A63" w:rsidRDefault="00B45A7D" w:rsidP="000F5ECC">
      <w:pPr>
        <w:pStyle w:val="30"/>
        <w:rPr>
          <w:noProof/>
          <w:lang w:val="en"/>
        </w:rPr>
      </w:pPr>
      <w:r w:rsidRPr="009C6A63">
        <w:rPr>
          <w:noProof/>
          <w:lang w:val="en"/>
        </w:rPr>
        <w:t>执行以下命令，解压</w:t>
      </w:r>
      <w:r w:rsidRPr="009C6A63">
        <w:rPr>
          <w:noProof/>
          <w:lang w:val="en"/>
        </w:rPr>
        <w:t>Maven</w:t>
      </w:r>
      <w:r w:rsidRPr="009C6A63">
        <w:rPr>
          <w:noProof/>
          <w:lang w:val="en"/>
        </w:rPr>
        <w:t>二进制包</w:t>
      </w:r>
      <w:r w:rsidR="00E76175">
        <w:rPr>
          <w:rFonts w:hint="eastAsia"/>
          <w:noProof/>
          <w:lang w:val="en"/>
        </w:rPr>
        <w:t>。</w:t>
      </w:r>
    </w:p>
    <w:p w14:paraId="1A7D30C6" w14:textId="19D5B186" w:rsidR="00B45A7D" w:rsidRPr="00442980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maven]# </w:t>
      </w:r>
      <w:r w:rsidR="00B45A7D" w:rsidRPr="009C6A63">
        <w:rPr>
          <w:noProof/>
          <w:lang w:val="en"/>
        </w:rPr>
        <w:t>tar -xvzf apache-maven-3.6.3-bin.tar.gz</w:t>
      </w:r>
    </w:p>
    <w:p w14:paraId="4DA02B95" w14:textId="4F7C4BD5" w:rsidR="00B45A7D" w:rsidRPr="009C6A63" w:rsidRDefault="00B45A7D" w:rsidP="000F5ECC">
      <w:pPr>
        <w:pStyle w:val="30"/>
      </w:pPr>
      <w:r w:rsidRPr="009C6A63">
        <w:t>执行以下命令，打开环境变量配置文件</w:t>
      </w:r>
      <w:r w:rsidR="00E76175">
        <w:rPr>
          <w:rFonts w:hint="eastAsia"/>
        </w:rPr>
        <w:t>。</w:t>
      </w:r>
    </w:p>
    <w:p w14:paraId="750E8FF2" w14:textId="67A0EE62" w:rsidR="00B45A7D" w:rsidRPr="009C6A63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maven]# </w:t>
      </w:r>
      <w:r w:rsidR="00B45A7D" w:rsidRPr="009C6A63">
        <w:t>vim /</w:t>
      </w:r>
      <w:proofErr w:type="spellStart"/>
      <w:r w:rsidR="00B45A7D" w:rsidRPr="009C6A63">
        <w:t>etc</w:t>
      </w:r>
      <w:proofErr w:type="spellEnd"/>
      <w:r w:rsidR="00B45A7D" w:rsidRPr="009C6A63">
        <w:t>/profile</w:t>
      </w:r>
    </w:p>
    <w:p w14:paraId="258066AE" w14:textId="3ADFE563" w:rsidR="00B45A7D" w:rsidRPr="009C6A63" w:rsidRDefault="00B45A7D" w:rsidP="000F5ECC">
      <w:pPr>
        <w:pStyle w:val="30"/>
      </w:pPr>
      <w:r w:rsidRPr="009C6A63">
        <w:t>按</w:t>
      </w:r>
      <w:r w:rsidRPr="009C6A63">
        <w:t>“</w:t>
      </w:r>
      <w:proofErr w:type="spellStart"/>
      <w:r w:rsidRPr="009C6A63">
        <w:t>i</w:t>
      </w:r>
      <w:proofErr w:type="spellEnd"/>
      <w:r w:rsidRPr="009C6A63">
        <w:t>”</w:t>
      </w:r>
      <w:r w:rsidRPr="009C6A63">
        <w:t>进入编辑模式，</w:t>
      </w:r>
      <w:r w:rsidR="005F37A9">
        <w:rPr>
          <w:rFonts w:hint="eastAsia"/>
        </w:rPr>
        <w:t>使用</w:t>
      </w:r>
      <w:proofErr w:type="spellStart"/>
      <w:r w:rsidR="005F37A9">
        <w:rPr>
          <w:rFonts w:hint="eastAsia"/>
        </w:rPr>
        <w:t>h</w:t>
      </w:r>
      <w:r w:rsidR="005F37A9">
        <w:t>jkl</w:t>
      </w:r>
      <w:proofErr w:type="spellEnd"/>
      <w:r w:rsidR="007B1935">
        <w:t>键</w:t>
      </w:r>
      <w:r w:rsidR="005F37A9">
        <w:t>或方向键移动光标</w:t>
      </w:r>
      <w:r w:rsidR="005F37A9">
        <w:rPr>
          <w:rFonts w:hint="eastAsia"/>
        </w:rPr>
        <w:t>，</w:t>
      </w:r>
      <w:r w:rsidRPr="009C6A63">
        <w:t>在文件最后添加以下代码：</w:t>
      </w:r>
    </w:p>
    <w:p w14:paraId="49EFDAE8" w14:textId="77777777" w:rsidR="00B45A7D" w:rsidRPr="00442980" w:rsidRDefault="00B45A7D" w:rsidP="00DB20CE">
      <w:pPr>
        <w:pStyle w:val="2f2"/>
      </w:pPr>
      <w:r w:rsidRPr="00442980">
        <w:t>MAVEN_HOME=/</w:t>
      </w:r>
      <w:proofErr w:type="spellStart"/>
      <w:r w:rsidRPr="00442980">
        <w:t>usr</w:t>
      </w:r>
      <w:proofErr w:type="spellEnd"/>
      <w:r w:rsidRPr="00442980">
        <w:t>/local/maven/apache-maven-3.6.3</w:t>
      </w:r>
    </w:p>
    <w:p w14:paraId="11ADCAE1" w14:textId="77777777" w:rsidR="00B45A7D" w:rsidRPr="00442980" w:rsidRDefault="00B45A7D" w:rsidP="00DB20CE">
      <w:pPr>
        <w:pStyle w:val="2f2"/>
      </w:pPr>
      <w:r w:rsidRPr="00442980">
        <w:t>export PATH=$PATH:$MAVEN_HOME/bin</w:t>
      </w:r>
    </w:p>
    <w:p w14:paraId="534CCFFC" w14:textId="77777777" w:rsidR="00B45A7D" w:rsidRPr="00442980" w:rsidRDefault="00B45A7D" w:rsidP="00DB20CE">
      <w:pPr>
        <w:pStyle w:val="2f2"/>
      </w:pPr>
      <w:r w:rsidRPr="00442980">
        <w:t>export MAVEN_HOME</w:t>
      </w:r>
    </w:p>
    <w:p w14:paraId="44D3E3DE" w14:textId="266AE633" w:rsidR="00B45A7D" w:rsidRPr="009C6A63" w:rsidRDefault="00B45A7D" w:rsidP="000F5ECC">
      <w:pPr>
        <w:pStyle w:val="30"/>
      </w:pPr>
      <w:r w:rsidRPr="009C6A63">
        <w:t>按</w:t>
      </w:r>
      <w:r w:rsidRPr="009C6A63">
        <w:t>“Esc”</w:t>
      </w:r>
      <w:r w:rsidRPr="009C6A63">
        <w:t>退出编辑模式，输入</w:t>
      </w:r>
      <w:r w:rsidRPr="009C6A63">
        <w:t>“</w:t>
      </w:r>
      <w:r w:rsidR="00777705">
        <w:t>:</w:t>
      </w:r>
      <w:proofErr w:type="spellStart"/>
      <w:r w:rsidRPr="009C6A63">
        <w:t>wq</w:t>
      </w:r>
      <w:proofErr w:type="spellEnd"/>
      <w:r w:rsidRPr="009C6A63">
        <w:t>”</w:t>
      </w:r>
      <w:r w:rsidRPr="009C6A63">
        <w:t>并按回车，保存退出</w:t>
      </w:r>
      <w:r w:rsidR="00E76175">
        <w:rPr>
          <w:rFonts w:hint="eastAsia"/>
        </w:rPr>
        <w:t>。</w:t>
      </w:r>
    </w:p>
    <w:p w14:paraId="295CCD2E" w14:textId="33BFDE2D" w:rsidR="00B45A7D" w:rsidRPr="009C6A63" w:rsidRDefault="00B45A7D" w:rsidP="000F5ECC">
      <w:pPr>
        <w:pStyle w:val="30"/>
      </w:pPr>
      <w:r w:rsidRPr="009C6A63">
        <w:t>执行以下命令，使新增配置生效</w:t>
      </w:r>
      <w:r w:rsidR="00E76175">
        <w:rPr>
          <w:rFonts w:hint="eastAsia"/>
        </w:rPr>
        <w:t>。</w:t>
      </w:r>
    </w:p>
    <w:p w14:paraId="68381A40" w14:textId="5783E928" w:rsidR="00B45A7D" w:rsidRPr="0066395A" w:rsidRDefault="00657FC4" w:rsidP="00DB20CE">
      <w:pPr>
        <w:pStyle w:val="2f2"/>
      </w:pPr>
      <w:r w:rsidRPr="00657FC4">
        <w:t>[</w:t>
      </w:r>
      <w:proofErr w:type="spellStart"/>
      <w:r w:rsidRPr="00657FC4">
        <w:t>root@ecs-oa</w:t>
      </w:r>
      <w:proofErr w:type="spellEnd"/>
      <w:r w:rsidRPr="00657FC4">
        <w:t xml:space="preserve"> maven]# </w:t>
      </w:r>
      <w:r w:rsidR="00B45A7D" w:rsidRPr="009C6A63">
        <w:t>source /</w:t>
      </w:r>
      <w:proofErr w:type="spellStart"/>
      <w:r w:rsidR="00B45A7D" w:rsidRPr="009C6A63">
        <w:t>etc</w:t>
      </w:r>
      <w:proofErr w:type="spellEnd"/>
      <w:r w:rsidR="00B45A7D" w:rsidRPr="009C6A63">
        <w:t>/profile</w:t>
      </w:r>
    </w:p>
    <w:p w14:paraId="70A28854" w14:textId="061A43D7" w:rsidR="00B45A7D" w:rsidRPr="009C6A63" w:rsidRDefault="00B45A7D" w:rsidP="000F5ECC">
      <w:pPr>
        <w:pStyle w:val="30"/>
      </w:pPr>
      <w:r w:rsidRPr="009C6A63">
        <w:t>执行以下命令，验证</w:t>
      </w:r>
      <w:r w:rsidRPr="009C6A63">
        <w:t>Maven</w:t>
      </w:r>
      <w:r w:rsidRPr="009C6A63">
        <w:t>安装</w:t>
      </w:r>
      <w:r w:rsidR="00E76175">
        <w:rPr>
          <w:rFonts w:hint="eastAsia"/>
        </w:rPr>
        <w:t>。</w:t>
      </w:r>
    </w:p>
    <w:p w14:paraId="06B53D0B" w14:textId="77777777" w:rsidR="00D31F4E" w:rsidRDefault="00D31F4E" w:rsidP="00DB20CE">
      <w:pPr>
        <w:pStyle w:val="2f2"/>
      </w:pPr>
      <w:r>
        <w:t>[</w:t>
      </w:r>
      <w:proofErr w:type="spellStart"/>
      <w:r>
        <w:t>root@ecs-oa</w:t>
      </w:r>
      <w:proofErr w:type="spellEnd"/>
      <w:r>
        <w:t xml:space="preserve"> maven]# </w:t>
      </w:r>
      <w:proofErr w:type="spellStart"/>
      <w:r>
        <w:t>mvn</w:t>
      </w:r>
      <w:proofErr w:type="spellEnd"/>
      <w:r>
        <w:t xml:space="preserve"> -v</w:t>
      </w:r>
    </w:p>
    <w:p w14:paraId="71F379DA" w14:textId="77777777" w:rsidR="00D31F4E" w:rsidRDefault="00D31F4E" w:rsidP="00DB20CE">
      <w:pPr>
        <w:pStyle w:val="2f2"/>
      </w:pPr>
      <w:r>
        <w:t>Apache Maven 3.6.3 (cecedd343002696d0abb50b32b541b8a6ba2883f)</w:t>
      </w:r>
    </w:p>
    <w:p w14:paraId="24969C81" w14:textId="77777777" w:rsidR="00D31F4E" w:rsidRDefault="00D31F4E" w:rsidP="00DB20CE">
      <w:pPr>
        <w:pStyle w:val="2f2"/>
      </w:pPr>
      <w:r>
        <w:t>Maven home: /</w:t>
      </w:r>
      <w:proofErr w:type="spellStart"/>
      <w:r>
        <w:t>usr</w:t>
      </w:r>
      <w:proofErr w:type="spellEnd"/>
      <w:r>
        <w:t>/local/maven/apache-maven-3.6.3</w:t>
      </w:r>
    </w:p>
    <w:p w14:paraId="40FEC187" w14:textId="77777777" w:rsidR="00D31F4E" w:rsidRDefault="00D31F4E" w:rsidP="00DB20CE">
      <w:pPr>
        <w:pStyle w:val="2f2"/>
      </w:pPr>
      <w:r>
        <w:t>Java version: 1.8.0_242, vendor: Huawei Technologies Co., Ltd, runtime: /usr/lib/jvm/java-1.8.0-openjdk-1.8.0.242.b08-1.h5.oe1.aarch64/jre</w:t>
      </w:r>
    </w:p>
    <w:p w14:paraId="08532885" w14:textId="77777777" w:rsidR="00D31F4E" w:rsidRDefault="00D31F4E" w:rsidP="00DB20CE">
      <w:pPr>
        <w:pStyle w:val="2f2"/>
      </w:pPr>
      <w:r>
        <w:t xml:space="preserve">Default locale: </w:t>
      </w:r>
      <w:proofErr w:type="spellStart"/>
      <w:r>
        <w:t>en_US</w:t>
      </w:r>
      <w:proofErr w:type="spellEnd"/>
      <w:r>
        <w:t>, platform encoding: UTF-8</w:t>
      </w:r>
    </w:p>
    <w:p w14:paraId="2654FA13" w14:textId="79462CF0" w:rsidR="00B45A7D" w:rsidRPr="0066395A" w:rsidRDefault="00D31F4E" w:rsidP="00DB20CE">
      <w:pPr>
        <w:pStyle w:val="2f2"/>
      </w:pPr>
      <w:r>
        <w:t>OS name: "</w:t>
      </w:r>
      <w:proofErr w:type="spellStart"/>
      <w:r>
        <w:t>linux</w:t>
      </w:r>
      <w:proofErr w:type="spellEnd"/>
      <w:r>
        <w:t>", version: "4.19.90-2003.4.0.0036.oe1.aarch64", arch: "aarch64", family: "</w:t>
      </w:r>
      <w:proofErr w:type="spellStart"/>
      <w:r>
        <w:t>unix</w:t>
      </w:r>
      <w:proofErr w:type="spellEnd"/>
      <w:r>
        <w:t>"</w:t>
      </w:r>
    </w:p>
    <w:p w14:paraId="5607EAF0" w14:textId="6DC1B432" w:rsidR="000F13CA" w:rsidRPr="009C6A63" w:rsidRDefault="000F13CA" w:rsidP="000F13CA">
      <w:pPr>
        <w:pStyle w:val="3"/>
        <w:rPr>
          <w:rFonts w:cs="Huawei Sans"/>
        </w:rPr>
      </w:pPr>
      <w:bookmarkStart w:id="46" w:name="_Toc60138052"/>
      <w:r w:rsidRPr="009C6A63">
        <w:rPr>
          <w:rFonts w:cs="Huawei Sans"/>
        </w:rPr>
        <w:lastRenderedPageBreak/>
        <w:t>Maven</w:t>
      </w:r>
      <w:r w:rsidRPr="009C6A63">
        <w:rPr>
          <w:rFonts w:cs="Huawei Sans"/>
        </w:rPr>
        <w:t>换源</w:t>
      </w:r>
      <w:bookmarkEnd w:id="46"/>
    </w:p>
    <w:p w14:paraId="08CCD2F5" w14:textId="72E632C3" w:rsidR="000F13CA" w:rsidRPr="009C6A63" w:rsidRDefault="000F13CA" w:rsidP="000F5ECC">
      <w:pPr>
        <w:pStyle w:val="30"/>
      </w:pPr>
      <w:r w:rsidRPr="009C6A63">
        <w:t>执行以下命令，进入</w:t>
      </w:r>
      <w:r w:rsidRPr="009C6A63">
        <w:t>Maven</w:t>
      </w:r>
      <w:r w:rsidRPr="009C6A63">
        <w:t>配置文件目录</w:t>
      </w:r>
      <w:r w:rsidR="00E76175">
        <w:rPr>
          <w:rFonts w:hint="eastAsia"/>
        </w:rPr>
        <w:t>。</w:t>
      </w:r>
    </w:p>
    <w:p w14:paraId="1D64FE7B" w14:textId="35803AA8" w:rsidR="000F13CA" w:rsidRPr="009C6A63" w:rsidRDefault="00D31F4E" w:rsidP="00DB20CE">
      <w:pPr>
        <w:pStyle w:val="2f2"/>
      </w:pPr>
      <w:r>
        <w:t>[</w:t>
      </w:r>
      <w:proofErr w:type="spellStart"/>
      <w:r>
        <w:t>root@ecs-oa</w:t>
      </w:r>
      <w:proofErr w:type="spellEnd"/>
      <w:r>
        <w:t xml:space="preserve"> maven]# </w:t>
      </w:r>
      <w:r w:rsidR="000F13CA" w:rsidRPr="009C6A63">
        <w:t>cd /</w:t>
      </w:r>
      <w:proofErr w:type="spellStart"/>
      <w:r w:rsidR="000F13CA" w:rsidRPr="009C6A63">
        <w:t>usr</w:t>
      </w:r>
      <w:proofErr w:type="spellEnd"/>
      <w:r w:rsidR="000F13CA" w:rsidRPr="009C6A63">
        <w:t>/local/maven/apache-maven-3.6.3/conf/</w:t>
      </w:r>
    </w:p>
    <w:p w14:paraId="46838289" w14:textId="6FB8B3AC" w:rsidR="000F13CA" w:rsidRPr="009C6A63" w:rsidRDefault="000F13CA" w:rsidP="000F5ECC">
      <w:pPr>
        <w:pStyle w:val="30"/>
      </w:pPr>
      <w:r w:rsidRPr="009C6A63">
        <w:t>执行以下命令，打开配置文件</w:t>
      </w:r>
      <w:r w:rsidR="00E76175">
        <w:rPr>
          <w:rFonts w:hint="eastAsia"/>
        </w:rPr>
        <w:t>。</w:t>
      </w:r>
    </w:p>
    <w:p w14:paraId="5B503394" w14:textId="73BA05FC" w:rsidR="000F13CA" w:rsidRPr="0087346C" w:rsidRDefault="00D31F4E" w:rsidP="00DB20CE">
      <w:pPr>
        <w:pStyle w:val="2f2"/>
      </w:pPr>
      <w:r>
        <w:t>[</w:t>
      </w:r>
      <w:proofErr w:type="spellStart"/>
      <w:r>
        <w:t>root@ecs-oa</w:t>
      </w:r>
      <w:proofErr w:type="spellEnd"/>
      <w:r>
        <w:t xml:space="preserve"> conf]# </w:t>
      </w:r>
      <w:r w:rsidR="000F13CA" w:rsidRPr="009C6A63">
        <w:t>vim settings.xml</w:t>
      </w:r>
    </w:p>
    <w:p w14:paraId="2ED793C7" w14:textId="75F47869" w:rsidR="000F13CA" w:rsidRPr="009C6A63" w:rsidRDefault="00E10962" w:rsidP="000F5ECC">
      <w:pPr>
        <w:pStyle w:val="30"/>
      </w:pPr>
      <w:r>
        <w:rPr>
          <w:rFonts w:hint="eastAsia"/>
        </w:rPr>
        <w:t>输入</w:t>
      </w:r>
      <w:r>
        <w:t>”</w:t>
      </w:r>
      <w:r w:rsidR="00641303">
        <w:t>:158</w:t>
      </w:r>
      <w:r>
        <w:t>”</w:t>
      </w:r>
      <w:r>
        <w:t>后按回车</w:t>
      </w:r>
      <w:r w:rsidR="00641303">
        <w:rPr>
          <w:rFonts w:hint="eastAsia"/>
        </w:rPr>
        <w:t>键</w:t>
      </w:r>
      <w:r>
        <w:rPr>
          <w:rFonts w:hint="eastAsia"/>
        </w:rPr>
        <w:t>，</w:t>
      </w:r>
      <w:r w:rsidR="000F13CA" w:rsidRPr="009C6A63">
        <w:t>在</w:t>
      </w:r>
      <w:r w:rsidR="000F13CA" w:rsidRPr="009C6A63">
        <w:t>&lt;mirrors&gt;</w:t>
      </w:r>
      <w:r w:rsidR="000F13CA" w:rsidRPr="009C6A63">
        <w:t>和</w:t>
      </w:r>
      <w:r w:rsidR="000F13CA" w:rsidRPr="009C6A63">
        <w:t>&lt;/mirrors&gt;</w:t>
      </w:r>
      <w:r w:rsidR="000F13CA" w:rsidRPr="009C6A63">
        <w:t>中间，插入以下代码</w:t>
      </w:r>
      <w:r w:rsidR="00E76175">
        <w:rPr>
          <w:rFonts w:hint="eastAsia"/>
        </w:rPr>
        <w:t>。</w:t>
      </w:r>
    </w:p>
    <w:p w14:paraId="1F4CF90F" w14:textId="77777777" w:rsidR="000F13CA" w:rsidRPr="0087346C" w:rsidRDefault="000F13CA" w:rsidP="00DB20CE">
      <w:pPr>
        <w:pStyle w:val="2f2"/>
      </w:pPr>
      <w:r w:rsidRPr="0087346C">
        <w:t>&lt;mirror&gt;</w:t>
      </w:r>
    </w:p>
    <w:p w14:paraId="66FB7E07" w14:textId="77777777" w:rsidR="000F13CA" w:rsidRPr="0087346C" w:rsidRDefault="000F13CA" w:rsidP="00DB20CE">
      <w:pPr>
        <w:pStyle w:val="2f2"/>
      </w:pPr>
      <w:r w:rsidRPr="0087346C">
        <w:t xml:space="preserve">  &lt;id&gt;mirror&lt;/id&gt;</w:t>
      </w:r>
    </w:p>
    <w:p w14:paraId="591EBA9E" w14:textId="77777777" w:rsidR="000F13CA" w:rsidRPr="0087346C" w:rsidRDefault="000F13CA" w:rsidP="00DB20CE">
      <w:pPr>
        <w:pStyle w:val="2f2"/>
      </w:pPr>
      <w:r w:rsidRPr="0087346C">
        <w:t xml:space="preserve">  &lt;</w:t>
      </w:r>
      <w:proofErr w:type="spellStart"/>
      <w:r w:rsidRPr="0087346C">
        <w:t>mirrorOf</w:t>
      </w:r>
      <w:proofErr w:type="spellEnd"/>
      <w:r w:rsidRPr="0087346C">
        <w:t>&gt;*&lt;/</w:t>
      </w:r>
      <w:proofErr w:type="spellStart"/>
      <w:r w:rsidRPr="0087346C">
        <w:t>mirrorOf</w:t>
      </w:r>
      <w:proofErr w:type="spellEnd"/>
      <w:r w:rsidRPr="0087346C">
        <w:t>&gt;</w:t>
      </w:r>
    </w:p>
    <w:p w14:paraId="404403EF" w14:textId="77777777" w:rsidR="00E71853" w:rsidRPr="00700A96" w:rsidRDefault="000F13CA" w:rsidP="00DB20CE">
      <w:pPr>
        <w:pStyle w:val="2f2"/>
      </w:pPr>
      <w:r w:rsidRPr="0087346C">
        <w:t xml:space="preserve">  &lt;</w:t>
      </w:r>
      <w:r w:rsidRPr="00700A96">
        <w:t>name&gt;</w:t>
      </w:r>
      <w:proofErr w:type="spellStart"/>
      <w:r w:rsidRPr="00700A96">
        <w:t>cmc</w:t>
      </w:r>
      <w:proofErr w:type="spellEnd"/>
      <w:r w:rsidRPr="00700A96">
        <w:t>-cd-mirror&lt;/name&gt;</w:t>
      </w:r>
    </w:p>
    <w:p w14:paraId="538ED70B" w14:textId="1D3A6D9B" w:rsidR="000F13CA" w:rsidRPr="00700A96" w:rsidRDefault="000F13CA" w:rsidP="00DB20CE">
      <w:pPr>
        <w:pStyle w:val="2f2"/>
      </w:pPr>
      <w:r w:rsidRPr="00700A96">
        <w:t xml:space="preserve"> </w:t>
      </w:r>
      <w:r w:rsidR="00E71853" w:rsidRPr="00700A96">
        <w:t xml:space="preserve"> </w:t>
      </w:r>
      <w:r w:rsidRPr="00700A96">
        <w:t>&lt;</w:t>
      </w:r>
      <w:proofErr w:type="spellStart"/>
      <w:r w:rsidRPr="00700A96">
        <w:t>url</w:t>
      </w:r>
      <w:proofErr w:type="spellEnd"/>
      <w:r w:rsidRPr="00700A96">
        <w:t>&gt;https://mirrors.huaweicloud.com/repository/maven/&lt;/url&gt;</w:t>
      </w:r>
    </w:p>
    <w:p w14:paraId="27B496BF" w14:textId="083D0ED8" w:rsidR="000F13CA" w:rsidRDefault="000F13CA" w:rsidP="00DB20CE">
      <w:pPr>
        <w:pStyle w:val="2f2"/>
      </w:pPr>
      <w:r w:rsidRPr="00700A96">
        <w:t>&lt;/mirror&gt;</w:t>
      </w:r>
    </w:p>
    <w:p w14:paraId="296F3489" w14:textId="6B18B564" w:rsidR="00365DEB" w:rsidRDefault="00365DEB" w:rsidP="00DB20CE">
      <w:pPr>
        <w:pStyle w:val="2f2"/>
      </w:pPr>
    </w:p>
    <w:p w14:paraId="2DF39F43" w14:textId="667D88B2" w:rsidR="00365DEB" w:rsidRDefault="00365DEB" w:rsidP="00DB20CE">
      <w:pPr>
        <w:pStyle w:val="2f2"/>
      </w:pPr>
      <w:r>
        <w:rPr>
          <w:rFonts w:hint="eastAsia"/>
        </w:rPr>
        <w:t>如下图：</w:t>
      </w:r>
    </w:p>
    <w:p w14:paraId="1D5BBFE7" w14:textId="545477A5" w:rsidR="00365DEB" w:rsidRDefault="00365DEB" w:rsidP="00DB20CE">
      <w:pPr>
        <w:pStyle w:val="2f2"/>
      </w:pPr>
      <w:r w:rsidRPr="00365DEB">
        <w:rPr>
          <w:noProof/>
        </w:rPr>
        <w:drawing>
          <wp:inline distT="0" distB="0" distL="0" distR="0" wp14:anchorId="5B12C048" wp14:editId="3E456B95">
            <wp:extent cx="5409502" cy="2755265"/>
            <wp:effectExtent l="0" t="0" r="1270" b="698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39" cy="27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92" w14:textId="046740DD" w:rsidR="004118FA" w:rsidRPr="009C6A63" w:rsidRDefault="00121B78" w:rsidP="005E1D50">
      <w:pPr>
        <w:pStyle w:val="3"/>
        <w:rPr>
          <w:rFonts w:cs="Huawei Sans"/>
        </w:rPr>
      </w:pPr>
      <w:bookmarkStart w:id="47" w:name="_Toc60138053"/>
      <w:r w:rsidRPr="009C6A63">
        <w:rPr>
          <w:rFonts w:cs="Huawei Sans"/>
        </w:rPr>
        <w:t>克隆项目</w:t>
      </w:r>
      <w:bookmarkEnd w:id="47"/>
    </w:p>
    <w:p w14:paraId="63A33D9F" w14:textId="015A1DBE" w:rsidR="000636EF" w:rsidRPr="009C6A63" w:rsidRDefault="009C5CF6" w:rsidP="000F5ECC">
      <w:pPr>
        <w:pStyle w:val="30"/>
      </w:pPr>
      <w:r w:rsidRPr="009C6A63">
        <w:t>执行以</w:t>
      </w:r>
      <w:r w:rsidR="000636EF" w:rsidRPr="009C6A63">
        <w:t>下命令，安装</w:t>
      </w:r>
      <w:r w:rsidR="000636EF" w:rsidRPr="009C6A63">
        <w:t>Git</w:t>
      </w:r>
      <w:r w:rsidR="00E76175">
        <w:rPr>
          <w:rFonts w:hint="eastAsia"/>
        </w:rPr>
        <w:t>。</w:t>
      </w:r>
    </w:p>
    <w:p w14:paraId="087FECDC" w14:textId="07142DF5" w:rsidR="000636EF" w:rsidRPr="0087346C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conf]# </w:t>
      </w:r>
      <w:proofErr w:type="spellStart"/>
      <w:r>
        <w:t>dnf</w:t>
      </w:r>
      <w:proofErr w:type="spellEnd"/>
      <w:r w:rsidR="000636EF" w:rsidRPr="009C6A63">
        <w:t xml:space="preserve"> install -y git</w:t>
      </w:r>
    </w:p>
    <w:p w14:paraId="723A9750" w14:textId="49B531F2" w:rsidR="000636EF" w:rsidRPr="009C6A63" w:rsidRDefault="00E576AB" w:rsidP="000F5ECC">
      <w:pPr>
        <w:pStyle w:val="30"/>
      </w:pPr>
      <w:r w:rsidRPr="009C6A63">
        <w:t>执行以下命令，</w:t>
      </w:r>
      <w:r w:rsidR="000636EF" w:rsidRPr="009C6A63">
        <w:t>验证</w:t>
      </w:r>
      <w:r w:rsidRPr="009C6A63">
        <w:t>Git</w:t>
      </w:r>
      <w:r w:rsidRPr="009C6A63">
        <w:t>版本</w:t>
      </w:r>
      <w:r w:rsidR="00E76175">
        <w:rPr>
          <w:rFonts w:hint="eastAsia"/>
        </w:rPr>
        <w:t>。</w:t>
      </w:r>
    </w:p>
    <w:p w14:paraId="68CC9A29" w14:textId="71FB5F9D" w:rsidR="00E576AB" w:rsidRPr="0087346C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conf]# </w:t>
      </w:r>
      <w:r w:rsidR="00E576AB" w:rsidRPr="009C6A63">
        <w:t>git version</w:t>
      </w:r>
    </w:p>
    <w:p w14:paraId="40E45517" w14:textId="3185DA9E" w:rsidR="000636EF" w:rsidRPr="009C6A63" w:rsidRDefault="00D966C8" w:rsidP="000F5ECC">
      <w:pPr>
        <w:pStyle w:val="30"/>
      </w:pPr>
      <w:r w:rsidRPr="009C6A63">
        <w:t>执行以下命令，</w:t>
      </w:r>
      <w:r w:rsidR="000636EF" w:rsidRPr="009C6A63">
        <w:t>Clone</w:t>
      </w:r>
      <w:r w:rsidR="000636EF" w:rsidRPr="009C6A63">
        <w:t>源码到本地</w:t>
      </w:r>
      <w:r w:rsidR="00E76175">
        <w:rPr>
          <w:rFonts w:hint="eastAsia"/>
        </w:rPr>
        <w:t>。</w:t>
      </w:r>
    </w:p>
    <w:p w14:paraId="02983123" w14:textId="184CD373" w:rsidR="000F7340" w:rsidRPr="0087346C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conf]# </w:t>
      </w:r>
      <w:r w:rsidR="000F7340" w:rsidRPr="0087346C">
        <w:t>cd /home</w:t>
      </w:r>
    </w:p>
    <w:p w14:paraId="4E07750C" w14:textId="6523080A" w:rsidR="000636EF" w:rsidRPr="0087346C" w:rsidRDefault="00D31F4E" w:rsidP="00DB20CE">
      <w:pPr>
        <w:pStyle w:val="2f2"/>
      </w:pPr>
      <w:r>
        <w:t>[</w:t>
      </w:r>
      <w:proofErr w:type="spellStart"/>
      <w:r>
        <w:t>root@ecs-oa</w:t>
      </w:r>
      <w:proofErr w:type="spellEnd"/>
      <w:r>
        <w:t xml:space="preserve"> home</w:t>
      </w:r>
      <w:r w:rsidRPr="00D31F4E">
        <w:t xml:space="preserve">]# </w:t>
      </w:r>
      <w:r w:rsidR="000636EF" w:rsidRPr="0087346C">
        <w:t xml:space="preserve">git clone </w:t>
      </w:r>
      <w:r w:rsidR="00AC5E44">
        <w:t>-b mysql-</w:t>
      </w:r>
      <w:r w:rsidR="0018171D">
        <w:t xml:space="preserve">8 </w:t>
      </w:r>
      <w:r w:rsidR="000A0BB3" w:rsidRPr="0087346C">
        <w:t>https://gitee.com/github-5407963/oasys_mysql.git</w:t>
      </w:r>
    </w:p>
    <w:p w14:paraId="5A4BFBD9" w14:textId="39DF6B8B" w:rsidR="00642EEE" w:rsidRPr="009C6A63" w:rsidRDefault="00642EEE" w:rsidP="00642EEE">
      <w:pPr>
        <w:pStyle w:val="3"/>
        <w:rPr>
          <w:rFonts w:cs="Huawei Sans"/>
        </w:rPr>
      </w:pPr>
      <w:bookmarkStart w:id="48" w:name="_Toc60138054"/>
      <w:r w:rsidRPr="009C6A63">
        <w:rPr>
          <w:rFonts w:cs="Huawei Sans"/>
        </w:rPr>
        <w:lastRenderedPageBreak/>
        <w:t>配置</w:t>
      </w:r>
      <w:r w:rsidRPr="009C6A63">
        <w:rPr>
          <w:rFonts w:cs="Huawei Sans"/>
        </w:rPr>
        <w:t>MySQL</w:t>
      </w:r>
      <w:r w:rsidRPr="009C6A63">
        <w:rPr>
          <w:rFonts w:cs="Huawei Sans"/>
        </w:rPr>
        <w:t>连接</w:t>
      </w:r>
      <w:bookmarkEnd w:id="48"/>
    </w:p>
    <w:p w14:paraId="30099C6F" w14:textId="024D8F88" w:rsidR="00642EEE" w:rsidRPr="009C6A63" w:rsidRDefault="00642EEE" w:rsidP="000F5ECC">
      <w:pPr>
        <w:pStyle w:val="30"/>
      </w:pPr>
      <w:r w:rsidRPr="009C6A63">
        <w:t>执行以下命令，进入</w:t>
      </w:r>
      <w:r w:rsidRPr="009C6A63">
        <w:t>OA</w:t>
      </w:r>
      <w:r w:rsidRPr="009C6A63">
        <w:t>系统数据库配置文件目录</w:t>
      </w:r>
      <w:r w:rsidR="00E76175">
        <w:rPr>
          <w:rFonts w:hint="eastAsia"/>
        </w:rPr>
        <w:t>。</w:t>
      </w:r>
    </w:p>
    <w:p w14:paraId="06704163" w14:textId="3640AFE8" w:rsidR="00642EEE" w:rsidRPr="009C6A63" w:rsidRDefault="00D31F4E" w:rsidP="00DB20CE">
      <w:pPr>
        <w:pStyle w:val="2f2"/>
      </w:pPr>
      <w:r>
        <w:t>[</w:t>
      </w:r>
      <w:proofErr w:type="spellStart"/>
      <w:r>
        <w:t>root@ecs-oa</w:t>
      </w:r>
      <w:proofErr w:type="spellEnd"/>
      <w:r>
        <w:t xml:space="preserve"> home</w:t>
      </w:r>
      <w:r w:rsidRPr="00D31F4E">
        <w:t>]#</w:t>
      </w:r>
      <w:r>
        <w:t xml:space="preserve"> </w:t>
      </w:r>
      <w:r w:rsidR="00642EEE" w:rsidRPr="009C6A63">
        <w:t>cd /home/</w:t>
      </w:r>
      <w:proofErr w:type="spellStart"/>
      <w:r w:rsidR="007E4B40" w:rsidRPr="0087346C">
        <w:t>oasys</w:t>
      </w:r>
      <w:r w:rsidR="00642EEE" w:rsidRPr="009C6A63">
        <w:t>_</w:t>
      </w:r>
      <w:r w:rsidR="00231B91" w:rsidRPr="0087346C">
        <w:t>mysql</w:t>
      </w:r>
      <w:proofErr w:type="spellEnd"/>
      <w:r w:rsidR="00642EEE" w:rsidRPr="009C6A63">
        <w:t>/</w:t>
      </w:r>
      <w:proofErr w:type="spellStart"/>
      <w:r w:rsidR="00642EEE" w:rsidRPr="009C6A63">
        <w:t>src</w:t>
      </w:r>
      <w:proofErr w:type="spellEnd"/>
      <w:r w:rsidR="00642EEE" w:rsidRPr="009C6A63">
        <w:t>/main/resources/</w:t>
      </w:r>
    </w:p>
    <w:p w14:paraId="1B89180F" w14:textId="12676C66" w:rsidR="00642EEE" w:rsidRPr="009C6A63" w:rsidRDefault="00642EEE" w:rsidP="000F5ECC">
      <w:pPr>
        <w:pStyle w:val="30"/>
      </w:pPr>
      <w:r w:rsidRPr="009C6A63">
        <w:t>执行以下命令，编辑应用配置文件</w:t>
      </w:r>
      <w:r w:rsidR="00E76175">
        <w:rPr>
          <w:rFonts w:hint="eastAsia"/>
        </w:rPr>
        <w:t>。</w:t>
      </w:r>
    </w:p>
    <w:p w14:paraId="756CA78D" w14:textId="1D3571B6" w:rsidR="00642EEE" w:rsidRPr="009F2FFD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resources]# </w:t>
      </w:r>
      <w:r w:rsidR="00642EEE" w:rsidRPr="009C6A63">
        <w:t xml:space="preserve">vim </w:t>
      </w:r>
      <w:proofErr w:type="spellStart"/>
      <w:r w:rsidR="00642EEE" w:rsidRPr="009C6A63">
        <w:t>application.properties</w:t>
      </w:r>
      <w:proofErr w:type="spellEnd"/>
    </w:p>
    <w:p w14:paraId="07CA1CF4" w14:textId="214908C9" w:rsidR="00642EEE" w:rsidRPr="009C6A63" w:rsidRDefault="00642EEE" w:rsidP="000F5ECC">
      <w:pPr>
        <w:pStyle w:val="30"/>
      </w:pPr>
      <w:r w:rsidRPr="009C6A63">
        <w:t>修改</w:t>
      </w:r>
      <w:proofErr w:type="spellStart"/>
      <w:r w:rsidRPr="009C6A63">
        <w:t>url</w:t>
      </w:r>
      <w:proofErr w:type="spellEnd"/>
      <w:r w:rsidRPr="009C6A63">
        <w:t>、</w:t>
      </w:r>
      <w:r w:rsidRPr="009C6A63">
        <w:t>username</w:t>
      </w:r>
      <w:r w:rsidRPr="009C6A63">
        <w:t>和</w:t>
      </w:r>
      <w:r w:rsidRPr="009C6A63">
        <w:t>password</w:t>
      </w:r>
      <w:r w:rsidRPr="009C6A63">
        <w:t>为</w:t>
      </w:r>
      <w:proofErr w:type="spellStart"/>
      <w:r w:rsidR="008D558B">
        <w:t>ecs-mysql</w:t>
      </w:r>
      <w:proofErr w:type="spellEnd"/>
      <w:r w:rsidRPr="009C6A63">
        <w:t>的内网地址、</w:t>
      </w:r>
      <w:proofErr w:type="spellStart"/>
      <w:r w:rsidR="009303D3">
        <w:t>mysql</w:t>
      </w:r>
      <w:proofErr w:type="spellEnd"/>
      <w:r w:rsidR="009303D3">
        <w:t>的</w:t>
      </w:r>
      <w:r w:rsidRPr="009C6A63">
        <w:t>登录用户名和密码，保存文件，退出</w:t>
      </w:r>
      <w:r w:rsidR="00E76175">
        <w:rPr>
          <w:rFonts w:hint="eastAsia"/>
        </w:rPr>
        <w:t>。</w:t>
      </w:r>
    </w:p>
    <w:p w14:paraId="572E467E" w14:textId="77777777" w:rsidR="00D31F4E" w:rsidRDefault="00D31F4E" w:rsidP="00DB20CE">
      <w:pPr>
        <w:pStyle w:val="2f2"/>
      </w:pPr>
      <w:proofErr w:type="spellStart"/>
      <w:r>
        <w:t>server.port</w:t>
      </w:r>
      <w:proofErr w:type="spellEnd"/>
      <w:r>
        <w:t>=8088</w:t>
      </w:r>
    </w:p>
    <w:p w14:paraId="2553427E" w14:textId="77777777" w:rsidR="00D31F4E" w:rsidRDefault="00D31F4E" w:rsidP="00DB20CE">
      <w:pPr>
        <w:pStyle w:val="2f2"/>
      </w:pPr>
      <w:proofErr w:type="spellStart"/>
      <w:r>
        <w:t>spring.datasource.driver</w:t>
      </w:r>
      <w:proofErr w:type="spellEnd"/>
      <w:r>
        <w:t>-class-name=</w:t>
      </w:r>
      <w:proofErr w:type="spellStart"/>
      <w:r>
        <w:t>com.mysql.cj.jdbc.Driver</w:t>
      </w:r>
      <w:proofErr w:type="spellEnd"/>
    </w:p>
    <w:p w14:paraId="062A92C6" w14:textId="77777777" w:rsidR="00D31F4E" w:rsidRDefault="00D31F4E" w:rsidP="00DB20CE">
      <w:pPr>
        <w:pStyle w:val="2f2"/>
      </w:pPr>
      <w:r>
        <w:t>spring.datasource.url=jdbc:mysql://</w:t>
      </w:r>
      <w:r w:rsidRPr="00D31F4E">
        <w:rPr>
          <w:b/>
          <w:i/>
        </w:rPr>
        <w:t>192.168.0.25</w:t>
      </w:r>
      <w:r>
        <w:t>:3306/oasys?autoReconnect=true&amp;useSSL=false&amp;characterEncoding=utf-8&amp;serverTimezone=Hongkong&amp;rewriteBatchedStatements=true&amp;allowPublicKeyRetrieval=true</w:t>
      </w:r>
    </w:p>
    <w:p w14:paraId="2A4D75D8" w14:textId="77777777" w:rsidR="00D31F4E" w:rsidRDefault="00D31F4E" w:rsidP="00DB20CE">
      <w:pPr>
        <w:pStyle w:val="2f2"/>
      </w:pPr>
      <w:proofErr w:type="spellStart"/>
      <w:r>
        <w:t>spring.datasource.username</w:t>
      </w:r>
      <w:proofErr w:type="spellEnd"/>
      <w:r>
        <w:t>=root</w:t>
      </w:r>
    </w:p>
    <w:p w14:paraId="6FC580F9" w14:textId="78AEB6FB" w:rsidR="00642EEE" w:rsidRDefault="00D31F4E" w:rsidP="00DB20CE">
      <w:pPr>
        <w:pStyle w:val="2f2"/>
        <w:rPr>
          <w:b/>
          <w:i/>
        </w:rPr>
      </w:pPr>
      <w:proofErr w:type="spellStart"/>
      <w:r>
        <w:t>spring.datasource.password</w:t>
      </w:r>
      <w:proofErr w:type="spellEnd"/>
      <w:r>
        <w:t>=</w:t>
      </w:r>
      <w:proofErr w:type="spellStart"/>
      <w:r w:rsidRPr="00D31F4E">
        <w:rPr>
          <w:b/>
          <w:i/>
        </w:rPr>
        <w:t>mypassword</w:t>
      </w:r>
      <w:proofErr w:type="spellEnd"/>
    </w:p>
    <w:p w14:paraId="61AEC161" w14:textId="07346385" w:rsidR="00D31F4E" w:rsidRPr="009C6A63" w:rsidRDefault="00D31F4E" w:rsidP="00DB20CE">
      <w:pPr>
        <w:pStyle w:val="2f2"/>
      </w:pPr>
      <w:r>
        <w:rPr>
          <w:rFonts w:hint="eastAsia"/>
        </w:rPr>
        <w:t>**</w:t>
      </w:r>
      <w:r>
        <w:t xml:space="preserve"> </w:t>
      </w:r>
      <w:r>
        <w:t>斜体表示要修改项</w:t>
      </w:r>
      <w:r>
        <w:rPr>
          <w:rFonts w:hint="eastAsia"/>
        </w:rPr>
        <w:t xml:space="preserve"> **</w:t>
      </w:r>
    </w:p>
    <w:p w14:paraId="06F1C37A" w14:textId="3B711FD0" w:rsidR="00642EEE" w:rsidRPr="009C6A63" w:rsidRDefault="00642EEE" w:rsidP="000F5ECC">
      <w:pPr>
        <w:pStyle w:val="30"/>
      </w:pPr>
      <w:r w:rsidRPr="009C6A63">
        <w:t>执行以下命令，进入</w:t>
      </w:r>
      <w:r w:rsidRPr="009C6A63">
        <w:t>OA</w:t>
      </w:r>
      <w:r w:rsidRPr="009C6A63">
        <w:t>系统目录</w:t>
      </w:r>
      <w:r w:rsidR="00E76175">
        <w:rPr>
          <w:rFonts w:hint="eastAsia"/>
        </w:rPr>
        <w:t>。</w:t>
      </w:r>
    </w:p>
    <w:p w14:paraId="03E4CBE8" w14:textId="1439906B" w:rsidR="00642EEE" w:rsidRPr="009F2FFD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resources]# cd /home/</w:t>
      </w:r>
      <w:proofErr w:type="spellStart"/>
      <w:r w:rsidRPr="00D31F4E">
        <w:t>oasys_mysql</w:t>
      </w:r>
      <w:proofErr w:type="spellEnd"/>
      <w:r w:rsidRPr="00D31F4E">
        <w:t>/</w:t>
      </w:r>
    </w:p>
    <w:p w14:paraId="7B6F39AD" w14:textId="79FC07E9" w:rsidR="00642EEE" w:rsidRPr="009C6A63" w:rsidRDefault="00642EEE" w:rsidP="000F5ECC">
      <w:pPr>
        <w:pStyle w:val="30"/>
      </w:pPr>
      <w:r w:rsidRPr="009C6A63">
        <w:t>执行以下命令，重新</w:t>
      </w:r>
      <w:r w:rsidRPr="009C6A63">
        <w:t>Maven</w:t>
      </w:r>
      <w:r w:rsidRPr="009C6A63">
        <w:t>本地编译安装</w:t>
      </w:r>
      <w:r w:rsidR="00E76175">
        <w:rPr>
          <w:rFonts w:hint="eastAsia"/>
        </w:rPr>
        <w:t>。</w:t>
      </w:r>
    </w:p>
    <w:p w14:paraId="75049D1A" w14:textId="62989C8F" w:rsidR="00642EEE" w:rsidRPr="009F2FFD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</w:t>
      </w:r>
      <w:proofErr w:type="spellStart"/>
      <w:r w:rsidRPr="00D31F4E">
        <w:t>oasys_mysql</w:t>
      </w:r>
      <w:proofErr w:type="spellEnd"/>
      <w:r w:rsidRPr="00D31F4E">
        <w:t xml:space="preserve">]# </w:t>
      </w:r>
      <w:proofErr w:type="spellStart"/>
      <w:r w:rsidR="00642EEE" w:rsidRPr="009C6A63">
        <w:t>mvn</w:t>
      </w:r>
      <w:proofErr w:type="spellEnd"/>
      <w:r w:rsidR="00642EEE" w:rsidRPr="009C6A63">
        <w:t xml:space="preserve"> install</w:t>
      </w:r>
    </w:p>
    <w:p w14:paraId="5CA9F53E" w14:textId="03608CF1" w:rsidR="00642EEE" w:rsidRPr="009C6A63" w:rsidRDefault="00642EEE" w:rsidP="000F5ECC">
      <w:pPr>
        <w:pStyle w:val="30"/>
      </w:pPr>
      <w:r w:rsidRPr="009C6A63">
        <w:t>执行以下命令，启动项目应用</w:t>
      </w:r>
      <w:r w:rsidR="00E76175">
        <w:rPr>
          <w:rFonts w:hint="eastAsia"/>
        </w:rPr>
        <w:t>。</w:t>
      </w:r>
    </w:p>
    <w:p w14:paraId="7F322A3B" w14:textId="5EA9A071" w:rsidR="00642EEE" w:rsidRPr="003D4CF9" w:rsidRDefault="00D31F4E" w:rsidP="00DB20CE">
      <w:pPr>
        <w:pStyle w:val="2f2"/>
      </w:pPr>
      <w:r w:rsidRPr="00D31F4E">
        <w:t>[</w:t>
      </w:r>
      <w:proofErr w:type="spellStart"/>
      <w:r w:rsidRPr="00D31F4E">
        <w:t>root@ecs-oa</w:t>
      </w:r>
      <w:proofErr w:type="spellEnd"/>
      <w:r w:rsidRPr="00D31F4E">
        <w:t xml:space="preserve"> </w:t>
      </w:r>
      <w:proofErr w:type="spellStart"/>
      <w:r w:rsidRPr="00D31F4E">
        <w:t>oasys_mysql</w:t>
      </w:r>
      <w:proofErr w:type="spellEnd"/>
      <w:r w:rsidRPr="00D31F4E">
        <w:t xml:space="preserve">]# </w:t>
      </w:r>
      <w:r w:rsidR="00642EEE" w:rsidRPr="009C6A63">
        <w:t>java -jar target/oasys.jar</w:t>
      </w:r>
    </w:p>
    <w:p w14:paraId="6B0D6EDC" w14:textId="6850E809" w:rsidR="00642EEE" w:rsidRPr="009C6A63" w:rsidRDefault="00642EEE" w:rsidP="000F5ECC">
      <w:pPr>
        <w:pStyle w:val="30"/>
      </w:pPr>
      <w:r w:rsidRPr="009C6A63">
        <w:t>通过</w:t>
      </w:r>
      <w:proofErr w:type="spellStart"/>
      <w:r w:rsidR="006E0A95">
        <w:rPr>
          <w:rFonts w:hint="eastAsia"/>
        </w:rPr>
        <w:t>ecs-oa</w:t>
      </w:r>
      <w:proofErr w:type="spellEnd"/>
      <w:r w:rsidR="00B91063">
        <w:rPr>
          <w:rFonts w:hint="eastAsia"/>
        </w:rPr>
        <w:t>弹性公网</w:t>
      </w:r>
      <w:r w:rsidRPr="009C6A63">
        <w:t>IP</w:t>
      </w:r>
      <w:r w:rsidRPr="009C6A63">
        <w:t>地址加</w:t>
      </w:r>
      <w:r w:rsidRPr="009C6A63">
        <w:t>8088</w:t>
      </w:r>
      <w:r w:rsidRPr="009C6A63">
        <w:t>端口访问</w:t>
      </w:r>
      <w:r w:rsidRPr="009C6A63">
        <w:t>OA</w:t>
      </w:r>
      <w:r w:rsidRPr="009C6A63">
        <w:t>系统登录页，</w:t>
      </w:r>
      <w:r w:rsidR="003B5527">
        <w:rPr>
          <w:rFonts w:hint="eastAsia"/>
        </w:rPr>
        <w:t>如</w:t>
      </w:r>
      <w:r w:rsidR="003B5527" w:rsidRPr="0072707B">
        <w:t>http://</w:t>
      </w:r>
      <w:r w:rsidR="00362479" w:rsidRPr="00362479">
        <w:t>121.36.107.50</w:t>
      </w:r>
      <w:r w:rsidR="003B5527" w:rsidRPr="0072707B">
        <w:t>:8088/</w:t>
      </w:r>
      <w:r w:rsidR="003B5527">
        <w:rPr>
          <w:rFonts w:hint="eastAsia"/>
        </w:rPr>
        <w:t>。</w:t>
      </w:r>
      <w:r w:rsidRPr="009C6A63">
        <w:t>使用用户名</w:t>
      </w:r>
      <w:r w:rsidRPr="009C6A63">
        <w:t>“soli”</w:t>
      </w:r>
      <w:r w:rsidRPr="009C6A63">
        <w:t>和密码</w:t>
      </w:r>
      <w:r w:rsidRPr="009C6A63">
        <w:t>“123456”</w:t>
      </w:r>
      <w:r w:rsidRPr="009C6A63">
        <w:t>登录进入</w:t>
      </w:r>
      <w:r w:rsidRPr="009C6A63">
        <w:t>OA</w:t>
      </w:r>
      <w:r w:rsidRPr="009C6A63">
        <w:t>系统主界面</w:t>
      </w:r>
      <w:r w:rsidR="00E76175">
        <w:rPr>
          <w:rFonts w:hint="eastAsia"/>
        </w:rPr>
        <w:t>。</w:t>
      </w:r>
    </w:p>
    <w:p w14:paraId="6B1CB1E2" w14:textId="630CF090" w:rsidR="00642EEE" w:rsidRDefault="00E17F59" w:rsidP="00EF40AB">
      <w:pPr>
        <w:pStyle w:val="1e"/>
      </w:pPr>
      <w:r>
        <w:rPr>
          <w:noProof/>
        </w:rPr>
        <w:lastRenderedPageBreak/>
        <w:drawing>
          <wp:inline distT="0" distB="0" distL="0" distR="0" wp14:anchorId="0275AD37" wp14:editId="2E5117A2">
            <wp:extent cx="2262371" cy="2940050"/>
            <wp:effectExtent l="19050" t="19050" r="24130" b="1270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6034" cy="2944810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5B6071" w14:textId="55A3D068" w:rsidR="00E06A8F" w:rsidRDefault="00610839" w:rsidP="00EF40AB">
      <w:pPr>
        <w:pStyle w:val="1e"/>
      </w:pPr>
      <w:r>
        <w:rPr>
          <w:noProof/>
        </w:rPr>
        <w:drawing>
          <wp:inline distT="0" distB="0" distL="0" distR="0" wp14:anchorId="087F1282" wp14:editId="62C3F714">
            <wp:extent cx="4940300" cy="2516795"/>
            <wp:effectExtent l="19050" t="19050" r="12700" b="1714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6776" cy="2520094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B3004" w14:textId="460662B7" w:rsidR="00C67D61" w:rsidRDefault="00C67D61" w:rsidP="000F5ECC">
      <w:pPr>
        <w:pStyle w:val="30"/>
      </w:pP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中按“</w:t>
      </w:r>
      <w:proofErr w:type="spellStart"/>
      <w:r>
        <w:rPr>
          <w:rFonts w:hint="eastAsia"/>
        </w:rPr>
        <w:t>Ctrl</w:t>
      </w:r>
      <w:r w:rsidR="00424FE6">
        <w:rPr>
          <w:rFonts w:hint="eastAsia"/>
        </w:rPr>
        <w:t>+</w:t>
      </w:r>
      <w:r w:rsidR="0004592C">
        <w:rPr>
          <w:rFonts w:hint="eastAsia"/>
        </w:rPr>
        <w:t>C</w:t>
      </w:r>
      <w:proofErr w:type="spellEnd"/>
      <w:r>
        <w:rPr>
          <w:rFonts w:hint="eastAsia"/>
        </w:rPr>
        <w:t>”</w:t>
      </w:r>
      <w:r w:rsidR="000B241C">
        <w:rPr>
          <w:rFonts w:hint="eastAsia"/>
        </w:rPr>
        <w:t>组合</w:t>
      </w:r>
      <w:r>
        <w:rPr>
          <w:rFonts w:hint="eastAsia"/>
        </w:rPr>
        <w:t>键结束</w:t>
      </w:r>
      <w:r>
        <w:rPr>
          <w:rFonts w:hint="eastAsia"/>
        </w:rPr>
        <w:t>Java</w:t>
      </w:r>
      <w:r>
        <w:rPr>
          <w:rFonts w:hint="eastAsia"/>
        </w:rPr>
        <w:t>应用。</w:t>
      </w:r>
      <w:bookmarkEnd w:id="12"/>
    </w:p>
    <w:p w14:paraId="3127BC89" w14:textId="5C788EBD" w:rsidR="00641941" w:rsidRDefault="00641941" w:rsidP="00641941">
      <w:pPr>
        <w:pStyle w:val="BlockLabel"/>
      </w:pPr>
    </w:p>
    <w:p w14:paraId="1808C0A1" w14:textId="22D29D68" w:rsidR="00641941" w:rsidRDefault="00641941" w:rsidP="00641941"/>
    <w:p w14:paraId="04ED6C1C" w14:textId="23593308" w:rsidR="00641941" w:rsidRDefault="00641941" w:rsidP="00641941"/>
    <w:p w14:paraId="2D517CD8" w14:textId="77777777" w:rsidR="00641941" w:rsidRDefault="00641941" w:rsidP="00641941">
      <w:pPr>
        <w:pStyle w:val="1"/>
      </w:pPr>
      <w:bookmarkStart w:id="49" w:name="_Toc54191998"/>
      <w:bookmarkStart w:id="50" w:name="_Toc60138055"/>
      <w:r>
        <w:rPr>
          <w:rFonts w:hint="eastAsia"/>
        </w:rPr>
        <w:lastRenderedPageBreak/>
        <w:t>释放实验资源</w:t>
      </w:r>
      <w:bookmarkEnd w:id="49"/>
      <w:bookmarkEnd w:id="50"/>
    </w:p>
    <w:p w14:paraId="5A20E747" w14:textId="5881482F" w:rsidR="00641941" w:rsidRDefault="00641941" w:rsidP="00641941">
      <w:pPr>
        <w:pStyle w:val="2"/>
        <w:rPr>
          <w:rFonts w:eastAsia="宋体"/>
          <w:lang w:eastAsia="zh-CN"/>
        </w:rPr>
      </w:pPr>
      <w:bookmarkStart w:id="51" w:name="_Toc54192003"/>
      <w:bookmarkStart w:id="52" w:name="_Toc60138056"/>
      <w:r>
        <w:rPr>
          <w:rStyle w:val="md-plain"/>
          <w:rFonts w:ascii="Open Sans" w:hAnsi="Open Sans" w:cs="Open Sans"/>
          <w:color w:val="333333"/>
          <w:lang w:eastAsia="zh-CN"/>
        </w:rPr>
        <w:t>删除</w:t>
      </w:r>
      <w:r w:rsidRPr="00641941">
        <w:rPr>
          <w:rStyle w:val="md-plain"/>
          <w:rFonts w:ascii="Open Sans" w:hAnsi="Open Sans" w:cs="Open Sans" w:hint="eastAsia"/>
          <w:color w:val="FF0000"/>
          <w:lang w:eastAsia="zh-CN"/>
        </w:rPr>
        <w:t>按需计费</w:t>
      </w:r>
      <w:r>
        <w:rPr>
          <w:rStyle w:val="md-plain"/>
          <w:rFonts w:ascii="Open Sans" w:hAnsi="Open Sans" w:cs="Open Sans" w:hint="eastAsia"/>
          <w:color w:val="333333"/>
          <w:lang w:eastAsia="zh-CN"/>
        </w:rPr>
        <w:t>的</w:t>
      </w:r>
      <w:r>
        <w:rPr>
          <w:rStyle w:val="md-plain"/>
          <w:rFonts w:ascii="Open Sans" w:hAnsi="Open Sans" w:cs="Open Sans"/>
          <w:color w:val="333333"/>
          <w:lang w:eastAsia="zh-CN"/>
        </w:rPr>
        <w:t>ECS</w:t>
      </w:r>
      <w:r>
        <w:rPr>
          <w:rStyle w:val="md-plain"/>
          <w:rFonts w:ascii="Open Sans" w:hAnsi="Open Sans" w:cs="Open Sans"/>
          <w:color w:val="333333"/>
          <w:lang w:eastAsia="zh-CN"/>
        </w:rPr>
        <w:t>弹性云服务器</w:t>
      </w:r>
      <w:bookmarkEnd w:id="51"/>
      <w:bookmarkEnd w:id="52"/>
    </w:p>
    <w:p w14:paraId="3B5561E4" w14:textId="1A774B74" w:rsidR="00641941" w:rsidRPr="00641941" w:rsidRDefault="00641941" w:rsidP="009D7DD8">
      <w:pPr>
        <w:pStyle w:val="30"/>
        <w:rPr>
          <w:sz w:val="24"/>
          <w:szCs w:val="24"/>
        </w:rPr>
      </w:pPr>
      <w:r w:rsidRPr="00641941">
        <w:rPr>
          <w:rStyle w:val="md-plain"/>
          <w:rFonts w:ascii="Open Sans" w:hAnsi="Open Sans" w:cs="Open Sans"/>
          <w:color w:val="333333"/>
        </w:rPr>
        <w:t>进入</w:t>
      </w:r>
      <w:r w:rsidRPr="00641941">
        <w:rPr>
          <w:rStyle w:val="md-plain"/>
          <w:rFonts w:ascii="Open Sans" w:hAnsi="Open Sans" w:cs="Open Sans"/>
          <w:color w:val="333333"/>
        </w:rPr>
        <w:t>ECS</w:t>
      </w:r>
      <w:r w:rsidRPr="00641941">
        <w:rPr>
          <w:rStyle w:val="md-plain"/>
          <w:rFonts w:ascii="Open Sans" w:hAnsi="Open Sans" w:cs="Open Sans"/>
          <w:color w:val="333333"/>
        </w:rPr>
        <w:t>列表，</w:t>
      </w:r>
      <w:r w:rsidRPr="00641941">
        <w:rPr>
          <w:rStyle w:val="md-plain"/>
          <w:rFonts w:ascii="Open Sans" w:hAnsi="Open Sans" w:cs="Open Sans" w:hint="eastAsia"/>
          <w:color w:val="333333"/>
        </w:rPr>
        <w:t>选择</w:t>
      </w:r>
      <w:proofErr w:type="spellStart"/>
      <w:r w:rsidRPr="00641941">
        <w:rPr>
          <w:rStyle w:val="md-plain"/>
          <w:rFonts w:ascii="Open Sans" w:hAnsi="Open Sans" w:cs="Open Sans"/>
          <w:color w:val="333333"/>
        </w:rPr>
        <w:t>ecs-mysql</w:t>
      </w:r>
      <w:proofErr w:type="spellEnd"/>
      <w:r>
        <w:rPr>
          <w:rStyle w:val="md-plain"/>
          <w:rFonts w:ascii="Open Sans" w:hAnsi="Open Sans" w:cs="Open Sans" w:hint="eastAsia"/>
          <w:color w:val="333333"/>
        </w:rPr>
        <w:t>，</w:t>
      </w:r>
      <w:r w:rsidRPr="00641941">
        <w:rPr>
          <w:rStyle w:val="md-plain"/>
          <w:rFonts w:ascii="Open Sans" w:hAnsi="Open Sans" w:cs="Open Sans"/>
          <w:color w:val="333333"/>
        </w:rPr>
        <w:t>点击</w:t>
      </w:r>
      <w:r w:rsidRPr="00641941">
        <w:rPr>
          <w:rStyle w:val="md-plain"/>
          <w:rFonts w:ascii="Open Sans" w:hAnsi="Open Sans" w:cs="Open Sans"/>
          <w:color w:val="333333"/>
        </w:rPr>
        <w:t>“</w:t>
      </w:r>
      <w:r w:rsidRPr="00641941">
        <w:rPr>
          <w:rStyle w:val="md-plain"/>
          <w:rFonts w:ascii="Open Sans" w:hAnsi="Open Sans" w:cs="Open Sans"/>
          <w:color w:val="333333"/>
        </w:rPr>
        <w:t>更多</w:t>
      </w:r>
      <w:r w:rsidRPr="00641941">
        <w:rPr>
          <w:rStyle w:val="md-plain"/>
          <w:rFonts w:ascii="Open Sans" w:hAnsi="Open Sans" w:cs="Open Sans"/>
          <w:color w:val="333333"/>
        </w:rPr>
        <w:t xml:space="preserve"> -&gt; </w:t>
      </w:r>
      <w:r w:rsidRPr="00641941">
        <w:rPr>
          <w:rStyle w:val="md-plain"/>
          <w:rFonts w:ascii="Open Sans" w:hAnsi="Open Sans" w:cs="Open Sans"/>
          <w:color w:val="333333"/>
        </w:rPr>
        <w:t>删除</w:t>
      </w:r>
      <w:r w:rsidRPr="00641941">
        <w:rPr>
          <w:rStyle w:val="md-plain"/>
          <w:rFonts w:ascii="Open Sans" w:hAnsi="Open Sans" w:cs="Open Sans"/>
          <w:color w:val="333333"/>
        </w:rPr>
        <w:t>”</w:t>
      </w:r>
      <w:r w:rsidRPr="00641941">
        <w:rPr>
          <w:rStyle w:val="md-plain"/>
          <w:rFonts w:ascii="Open Sans" w:hAnsi="Open Sans" w:cs="Open Sans"/>
          <w:color w:val="333333"/>
        </w:rPr>
        <w:t>。</w:t>
      </w:r>
    </w:p>
    <w:p w14:paraId="55992C29" w14:textId="77777777" w:rsidR="00641941" w:rsidRPr="006A6225" w:rsidRDefault="00641941" w:rsidP="00641941">
      <w:pPr>
        <w:pStyle w:val="30"/>
        <w:rPr>
          <w:rStyle w:val="md-plain"/>
        </w:rPr>
      </w:pPr>
      <w:r>
        <w:rPr>
          <w:rStyle w:val="md-plain"/>
          <w:rFonts w:ascii="Open Sans" w:hAnsi="Open Sans" w:cs="Open Sans"/>
          <w:color w:val="333333"/>
        </w:rPr>
        <w:t>在对话框中选择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释放云服务器绑定的公网</w:t>
      </w:r>
      <w:r>
        <w:rPr>
          <w:rStyle w:val="md-plain"/>
          <w:rFonts w:ascii="Open Sans" w:hAnsi="Open Sans" w:cs="Open Sans"/>
          <w:color w:val="333333"/>
        </w:rPr>
        <w:t>IP</w:t>
      </w:r>
      <w:r>
        <w:rPr>
          <w:rStyle w:val="md-plain"/>
          <w:rFonts w:ascii="Open Sans" w:hAnsi="Open Sans" w:cs="Open Sans"/>
          <w:color w:val="333333"/>
        </w:rPr>
        <w:t>地址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删除云服务器挂载的数据盘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，点击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是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003AA8E1" w14:textId="60C99282" w:rsidR="00A23D91" w:rsidRDefault="00A23D91" w:rsidP="00A23D91">
      <w:pPr>
        <w:pStyle w:val="2"/>
        <w:rPr>
          <w:rStyle w:val="md-plain"/>
          <w:rFonts w:ascii="Open Sans" w:hAnsi="Open Sans" w:cs="Open Sans"/>
          <w:color w:val="333333"/>
          <w:lang w:eastAsia="zh-CN"/>
        </w:rPr>
      </w:pPr>
      <w:r>
        <w:rPr>
          <w:rStyle w:val="md-plain"/>
          <w:rFonts w:ascii="Open Sans" w:hAnsi="Open Sans" w:cs="Open Sans" w:hint="eastAsia"/>
          <w:color w:val="333333"/>
          <w:lang w:eastAsia="zh-CN"/>
        </w:rPr>
        <w:t>包年</w:t>
      </w:r>
      <w:r>
        <w:rPr>
          <w:rStyle w:val="md-plain"/>
          <w:rFonts w:ascii="Open Sans" w:hAnsi="Open Sans" w:cs="Open Sans" w:hint="eastAsia"/>
          <w:color w:val="333333"/>
          <w:lang w:eastAsia="zh-CN"/>
        </w:rPr>
        <w:t>/</w:t>
      </w:r>
      <w:r>
        <w:rPr>
          <w:rStyle w:val="md-plain"/>
          <w:rFonts w:ascii="Open Sans" w:hAnsi="Open Sans" w:cs="Open Sans" w:hint="eastAsia"/>
          <w:color w:val="333333"/>
          <w:lang w:eastAsia="zh-CN"/>
        </w:rPr>
        <w:t>包月的</w:t>
      </w:r>
      <w:r>
        <w:rPr>
          <w:rStyle w:val="md-plain"/>
          <w:rFonts w:ascii="Open Sans" w:hAnsi="Open Sans" w:cs="Open Sans"/>
          <w:color w:val="333333"/>
          <w:lang w:eastAsia="zh-CN"/>
        </w:rPr>
        <w:t>ECS</w:t>
      </w:r>
      <w:r>
        <w:rPr>
          <w:rStyle w:val="md-plain"/>
          <w:rFonts w:ascii="Open Sans" w:hAnsi="Open Sans" w:cs="Open Sans"/>
          <w:color w:val="333333"/>
          <w:lang w:eastAsia="zh-CN"/>
        </w:rPr>
        <w:t>弹性云服务器</w:t>
      </w:r>
      <w:r>
        <w:rPr>
          <w:rStyle w:val="md-plain"/>
          <w:rFonts w:ascii="Open Sans" w:hAnsi="Open Sans" w:cs="Open Sans" w:hint="eastAsia"/>
          <w:color w:val="333333"/>
          <w:lang w:eastAsia="zh-CN"/>
        </w:rPr>
        <w:t>不用提前释放</w:t>
      </w:r>
    </w:p>
    <w:p w14:paraId="68ACD2D5" w14:textId="357A0F41" w:rsidR="00872A94" w:rsidRPr="00A23D91" w:rsidRDefault="00872A94" w:rsidP="00872A94">
      <w:pPr>
        <w:ind w:left="0"/>
      </w:pPr>
    </w:p>
    <w:sectPr w:rsidR="00872A94" w:rsidRPr="00A23D91" w:rsidSect="00033B54">
      <w:headerReference w:type="default" r:id="rId4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1AC4AaIg8aA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1AC4AaIg8aAdomJg=" wne:acdName="acd13" wne:fciIndexBasedOn="0065"/>
    <wne:acd wne:argValue="AgA1AC4AaIg8aAdomJg=" wne:acdName="acd14" wne:fciIndexBasedOn="0065"/>
    <wne:acd wne:argValue="AgA1AC4AaIg8aAdomJg=" wne:acdName="acd15" wne:fciIndexBasedOn="0065"/>
    <wne:acd wne:argValue="AgA1AC4AaIg8aAdomJg=" wne:acdName="acd16" wne:fciIndexBasedOn="0065"/>
    <wne:acd wne:argValue="AgA1AC4AaIg8aAdomJg=" wne:acdName="acd17" wne:fciIndexBasedOn="0065"/>
    <wne:acd wne:argValue="AgA1AC4AaIg8aAdomJg=" wne:acdName="acd18" wne:fciIndexBasedOn="0065"/>
    <wne:acd wne:argValue="AgA1AC4AaIg8aAdomJg=" wne:acdName="acd19" wne:fciIndexBasedOn="0065"/>
    <wne:acd wne:argValue="AgA1AC4AaIg8aAdomJg=" wne:acdName="acd20" wne:fciIndexBasedOn="0065"/>
    <wne:acd wne:argValue="AgA1AC4AaIg8aA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07FAF" w14:textId="77777777" w:rsidR="007164A3" w:rsidRDefault="007164A3" w:rsidP="00940D2A">
      <w:pPr>
        <w:spacing w:before="0" w:after="0" w:line="240" w:lineRule="auto"/>
      </w:pPr>
      <w:r>
        <w:separator/>
      </w:r>
    </w:p>
  </w:endnote>
  <w:endnote w:type="continuationSeparator" w:id="0">
    <w:p w14:paraId="7AB60CCD" w14:textId="77777777" w:rsidR="007164A3" w:rsidRDefault="007164A3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苹方-简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冬青黑体简体中文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altName w:val="苹方-简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uaweiSans-Regular">
    <w:altName w:val="Times New Roman"/>
    <w:charset w:val="00"/>
    <w:family w:val="roman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苹方-简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黑体-简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汉仪楷体KW"/>
    <w:charset w:val="86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苹方-简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92E67" w14:textId="77777777" w:rsidR="007164A3" w:rsidRDefault="007164A3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D7BF0E8" w14:textId="77777777" w:rsidR="007164A3" w:rsidRDefault="007164A3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8750A5" w:rsidRPr="00B3672F" w:rsidRDefault="008750A5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8750A5" w:rsidRPr="00B3672F" w:rsidRDefault="008750A5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8750A5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8750A5" w:rsidRPr="00B3672F" w:rsidRDefault="008750A5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8750A5" w:rsidRPr="00B3672F" w:rsidRDefault="008750A5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787B8F73" w:rsidR="008750A5" w:rsidRPr="00714E30" w:rsidRDefault="00EF258F" w:rsidP="00714E30">
          <w:pPr>
            <w:pStyle w:val="Cover2"/>
            <w:rPr>
              <w:rFonts w:ascii="HuaweiSans-Regular" w:eastAsia="方正兰亭黑简体" w:hAnsi="HuaweiSans-Regular" w:hint="eastAsia"/>
              <w:sz w:val="72"/>
              <w:szCs w:val="72"/>
              <w:lang w:eastAsia="zh-CN"/>
            </w:rPr>
          </w:pPr>
          <w:r w:rsidRPr="00EF258F">
            <w:rPr>
              <w:rFonts w:ascii="HuaweiSans-Regular" w:eastAsia="方正兰亭黑简体" w:hAnsi="HuaweiSans-Regular" w:hint="eastAsia"/>
              <w:sz w:val="18"/>
              <w:szCs w:val="18"/>
              <w:lang w:eastAsia="zh-CN"/>
            </w:rPr>
            <w:t>云平台部署</w:t>
          </w:r>
          <w:r w:rsidRPr="00EF258F">
            <w:rPr>
              <w:rFonts w:ascii="HuaweiSans-Regular" w:eastAsia="方正兰亭黑简体" w:hAnsi="HuaweiSans-Regular"/>
              <w:sz w:val="18"/>
              <w:szCs w:val="18"/>
              <w:lang w:eastAsia="zh-CN"/>
            </w:rPr>
            <w:t>OA</w:t>
          </w:r>
          <w:r w:rsidRPr="00EF258F">
            <w:rPr>
              <w:rFonts w:ascii="HuaweiSans-Regular" w:eastAsia="方正兰亭黑简体" w:hAnsi="HuaweiSans-Regular"/>
              <w:sz w:val="18"/>
              <w:szCs w:val="18"/>
              <w:lang w:eastAsia="zh-CN"/>
            </w:rPr>
            <w:t>系统</w:t>
          </w:r>
        </w:p>
      </w:tc>
      <w:tc>
        <w:tcPr>
          <w:tcW w:w="1134" w:type="dxa"/>
          <w:vAlign w:val="bottom"/>
        </w:tcPr>
        <w:p w14:paraId="279C3BBC" w14:textId="1A924E70" w:rsidR="008750A5" w:rsidRPr="00B3672F" w:rsidRDefault="008750A5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  <w:noProof/>
            </w:rPr>
            <w:t>2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8750A5" w:rsidRPr="00B3672F" w:rsidRDefault="008750A5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8750A5" w:rsidRPr="00B3672F" w:rsidRDefault="008750A5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8750A5" w:rsidRPr="00B3672F" w:rsidRDefault="008750A5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C47E8A18"/>
    <w:lvl w:ilvl="0">
      <w:start w:val="1"/>
      <w:numFmt w:val="decimal"/>
      <w:pStyle w:val="1"/>
      <w:suff w:val="nothing"/>
      <w:lvlText w:val="%1 "/>
      <w:lvlJc w:val="left"/>
      <w:pPr>
        <w:ind w:left="6237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015EAEEA"/>
    <w:lvl w:ilvl="0" w:tplc="E1AC1032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6A7F0C"/>
    <w:multiLevelType w:val="multilevel"/>
    <w:tmpl w:val="8FA2A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4" w15:restartNumberingAfterBreak="0">
    <w:nsid w:val="6EC14484"/>
    <w:multiLevelType w:val="multilevel"/>
    <w:tmpl w:val="8D14A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920064668">
    <w:abstractNumId w:val="16"/>
  </w:num>
  <w:num w:numId="2" w16cid:durableId="1257906659">
    <w:abstractNumId w:val="8"/>
  </w:num>
  <w:num w:numId="3" w16cid:durableId="141584725">
    <w:abstractNumId w:val="6"/>
  </w:num>
  <w:num w:numId="4" w16cid:durableId="1758207150">
    <w:abstractNumId w:val="2"/>
  </w:num>
  <w:num w:numId="5" w16cid:durableId="470711538">
    <w:abstractNumId w:val="10"/>
  </w:num>
  <w:num w:numId="6" w16cid:durableId="1216888023">
    <w:abstractNumId w:val="4"/>
  </w:num>
  <w:num w:numId="7" w16cid:durableId="1097673357">
    <w:abstractNumId w:val="1"/>
  </w:num>
  <w:num w:numId="8" w16cid:durableId="638920162">
    <w:abstractNumId w:val="7"/>
  </w:num>
  <w:num w:numId="9" w16cid:durableId="697199589">
    <w:abstractNumId w:val="11"/>
  </w:num>
  <w:num w:numId="10" w16cid:durableId="1844587396">
    <w:abstractNumId w:val="9"/>
  </w:num>
  <w:num w:numId="11" w16cid:durableId="790124173">
    <w:abstractNumId w:val="12"/>
  </w:num>
  <w:num w:numId="12" w16cid:durableId="1795441702">
    <w:abstractNumId w:val="0"/>
  </w:num>
  <w:num w:numId="13" w16cid:durableId="735084439">
    <w:abstractNumId w:val="2"/>
  </w:num>
  <w:num w:numId="14" w16cid:durableId="1372613054">
    <w:abstractNumId w:val="3"/>
  </w:num>
  <w:num w:numId="15" w16cid:durableId="261184426">
    <w:abstractNumId w:val="15"/>
  </w:num>
  <w:num w:numId="16" w16cid:durableId="2024016988">
    <w:abstractNumId w:val="13"/>
  </w:num>
  <w:num w:numId="17" w16cid:durableId="14890522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3164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430508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97643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61343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567762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256034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131643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451203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783800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477300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948841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81441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057850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1202958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5453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714263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0103322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560441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137211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74590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699921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1464345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81706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612414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8925700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071734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3289911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810423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41715390">
    <w:abstractNumId w:val="5"/>
  </w:num>
  <w:num w:numId="47" w16cid:durableId="660432078">
    <w:abstractNumId w:val="14"/>
  </w:num>
  <w:num w:numId="48" w16cid:durableId="789111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111583746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2D8"/>
    <w:rsid w:val="00000724"/>
    <w:rsid w:val="0000120B"/>
    <w:rsid w:val="00001904"/>
    <w:rsid w:val="00002614"/>
    <w:rsid w:val="00003002"/>
    <w:rsid w:val="00004489"/>
    <w:rsid w:val="00004EFA"/>
    <w:rsid w:val="000050D3"/>
    <w:rsid w:val="000064C8"/>
    <w:rsid w:val="00007325"/>
    <w:rsid w:val="00007693"/>
    <w:rsid w:val="000106D0"/>
    <w:rsid w:val="00010A61"/>
    <w:rsid w:val="00010C0A"/>
    <w:rsid w:val="00010EB1"/>
    <w:rsid w:val="00011630"/>
    <w:rsid w:val="00011962"/>
    <w:rsid w:val="00011B50"/>
    <w:rsid w:val="00011F64"/>
    <w:rsid w:val="000125C2"/>
    <w:rsid w:val="00012EF2"/>
    <w:rsid w:val="00012F06"/>
    <w:rsid w:val="00013155"/>
    <w:rsid w:val="00013501"/>
    <w:rsid w:val="0001393C"/>
    <w:rsid w:val="00014276"/>
    <w:rsid w:val="000145D8"/>
    <w:rsid w:val="00014803"/>
    <w:rsid w:val="00014C0D"/>
    <w:rsid w:val="000171EC"/>
    <w:rsid w:val="00017C40"/>
    <w:rsid w:val="000205B6"/>
    <w:rsid w:val="000210D2"/>
    <w:rsid w:val="00021781"/>
    <w:rsid w:val="00021B4A"/>
    <w:rsid w:val="0002214D"/>
    <w:rsid w:val="0002276F"/>
    <w:rsid w:val="00022884"/>
    <w:rsid w:val="00023A3C"/>
    <w:rsid w:val="00024836"/>
    <w:rsid w:val="00024A70"/>
    <w:rsid w:val="000253FF"/>
    <w:rsid w:val="0002558E"/>
    <w:rsid w:val="00025904"/>
    <w:rsid w:val="0002599C"/>
    <w:rsid w:val="000261DE"/>
    <w:rsid w:val="00026220"/>
    <w:rsid w:val="00026D10"/>
    <w:rsid w:val="00027F46"/>
    <w:rsid w:val="00027F8A"/>
    <w:rsid w:val="00030293"/>
    <w:rsid w:val="00030CF2"/>
    <w:rsid w:val="00031A98"/>
    <w:rsid w:val="00031CC2"/>
    <w:rsid w:val="000321CB"/>
    <w:rsid w:val="00032679"/>
    <w:rsid w:val="000328A0"/>
    <w:rsid w:val="00032936"/>
    <w:rsid w:val="00032DDE"/>
    <w:rsid w:val="00032EA6"/>
    <w:rsid w:val="00033243"/>
    <w:rsid w:val="000334BC"/>
    <w:rsid w:val="00033651"/>
    <w:rsid w:val="000336D2"/>
    <w:rsid w:val="00033B54"/>
    <w:rsid w:val="00033F84"/>
    <w:rsid w:val="00034910"/>
    <w:rsid w:val="00035ECA"/>
    <w:rsid w:val="00037235"/>
    <w:rsid w:val="000375E9"/>
    <w:rsid w:val="0003762F"/>
    <w:rsid w:val="00037A8D"/>
    <w:rsid w:val="0004001B"/>
    <w:rsid w:val="00041545"/>
    <w:rsid w:val="00041907"/>
    <w:rsid w:val="0004310F"/>
    <w:rsid w:val="000438EE"/>
    <w:rsid w:val="00043B1A"/>
    <w:rsid w:val="0004592C"/>
    <w:rsid w:val="00045D19"/>
    <w:rsid w:val="000461A5"/>
    <w:rsid w:val="000462E8"/>
    <w:rsid w:val="000466E4"/>
    <w:rsid w:val="00046E0A"/>
    <w:rsid w:val="00046EB4"/>
    <w:rsid w:val="0004767E"/>
    <w:rsid w:val="000502C1"/>
    <w:rsid w:val="00050311"/>
    <w:rsid w:val="000504DB"/>
    <w:rsid w:val="00050527"/>
    <w:rsid w:val="0005157D"/>
    <w:rsid w:val="00051A7C"/>
    <w:rsid w:val="00051CA2"/>
    <w:rsid w:val="00052608"/>
    <w:rsid w:val="000527DE"/>
    <w:rsid w:val="00053271"/>
    <w:rsid w:val="000532CF"/>
    <w:rsid w:val="000535E5"/>
    <w:rsid w:val="000539C9"/>
    <w:rsid w:val="00054DE4"/>
    <w:rsid w:val="00055024"/>
    <w:rsid w:val="00056B98"/>
    <w:rsid w:val="000570A8"/>
    <w:rsid w:val="000571D2"/>
    <w:rsid w:val="000600FF"/>
    <w:rsid w:val="00060356"/>
    <w:rsid w:val="000609AA"/>
    <w:rsid w:val="00060FA1"/>
    <w:rsid w:val="000616DA"/>
    <w:rsid w:val="000619CD"/>
    <w:rsid w:val="00061B61"/>
    <w:rsid w:val="0006248A"/>
    <w:rsid w:val="00062A99"/>
    <w:rsid w:val="000636EF"/>
    <w:rsid w:val="00064F80"/>
    <w:rsid w:val="00066225"/>
    <w:rsid w:val="0006678D"/>
    <w:rsid w:val="0006684D"/>
    <w:rsid w:val="00066A44"/>
    <w:rsid w:val="00066F4D"/>
    <w:rsid w:val="0007077E"/>
    <w:rsid w:val="00070957"/>
    <w:rsid w:val="00070A77"/>
    <w:rsid w:val="00071923"/>
    <w:rsid w:val="00072043"/>
    <w:rsid w:val="00072050"/>
    <w:rsid w:val="00072087"/>
    <w:rsid w:val="0007236C"/>
    <w:rsid w:val="00072AAD"/>
    <w:rsid w:val="00072CE6"/>
    <w:rsid w:val="000733A9"/>
    <w:rsid w:val="00074B6E"/>
    <w:rsid w:val="00074D47"/>
    <w:rsid w:val="0007553D"/>
    <w:rsid w:val="00075A2E"/>
    <w:rsid w:val="00076475"/>
    <w:rsid w:val="000768E4"/>
    <w:rsid w:val="00076AFE"/>
    <w:rsid w:val="000777E5"/>
    <w:rsid w:val="00077EB6"/>
    <w:rsid w:val="0008037B"/>
    <w:rsid w:val="0008048D"/>
    <w:rsid w:val="00080838"/>
    <w:rsid w:val="00080D2F"/>
    <w:rsid w:val="0008279B"/>
    <w:rsid w:val="0008288A"/>
    <w:rsid w:val="00082C9D"/>
    <w:rsid w:val="00082F3F"/>
    <w:rsid w:val="000834DE"/>
    <w:rsid w:val="000834F8"/>
    <w:rsid w:val="00083A51"/>
    <w:rsid w:val="0008435B"/>
    <w:rsid w:val="00084BE0"/>
    <w:rsid w:val="0008503A"/>
    <w:rsid w:val="000854EA"/>
    <w:rsid w:val="000862CE"/>
    <w:rsid w:val="000875ED"/>
    <w:rsid w:val="00087B38"/>
    <w:rsid w:val="0009129A"/>
    <w:rsid w:val="0009131A"/>
    <w:rsid w:val="00091B19"/>
    <w:rsid w:val="000934F1"/>
    <w:rsid w:val="00094359"/>
    <w:rsid w:val="0009464C"/>
    <w:rsid w:val="00094FF7"/>
    <w:rsid w:val="0009536E"/>
    <w:rsid w:val="00095671"/>
    <w:rsid w:val="0009621C"/>
    <w:rsid w:val="00096488"/>
    <w:rsid w:val="00096A63"/>
    <w:rsid w:val="00097458"/>
    <w:rsid w:val="00097540"/>
    <w:rsid w:val="0009792A"/>
    <w:rsid w:val="00097A9D"/>
    <w:rsid w:val="00097DE7"/>
    <w:rsid w:val="000A0022"/>
    <w:rsid w:val="000A0BB3"/>
    <w:rsid w:val="000A11C3"/>
    <w:rsid w:val="000A1AFA"/>
    <w:rsid w:val="000A1C98"/>
    <w:rsid w:val="000A20D0"/>
    <w:rsid w:val="000A2674"/>
    <w:rsid w:val="000A452C"/>
    <w:rsid w:val="000A4F03"/>
    <w:rsid w:val="000A585E"/>
    <w:rsid w:val="000A59F0"/>
    <w:rsid w:val="000A5CB3"/>
    <w:rsid w:val="000A5E01"/>
    <w:rsid w:val="000A6172"/>
    <w:rsid w:val="000A6AA5"/>
    <w:rsid w:val="000A6E55"/>
    <w:rsid w:val="000A71DD"/>
    <w:rsid w:val="000A7FBA"/>
    <w:rsid w:val="000B1058"/>
    <w:rsid w:val="000B1E79"/>
    <w:rsid w:val="000B1F79"/>
    <w:rsid w:val="000B235F"/>
    <w:rsid w:val="000B241C"/>
    <w:rsid w:val="000B245B"/>
    <w:rsid w:val="000B279C"/>
    <w:rsid w:val="000B394F"/>
    <w:rsid w:val="000B3E3A"/>
    <w:rsid w:val="000B3F0E"/>
    <w:rsid w:val="000B41EE"/>
    <w:rsid w:val="000B446D"/>
    <w:rsid w:val="000B5E83"/>
    <w:rsid w:val="000B5ED7"/>
    <w:rsid w:val="000B5EE1"/>
    <w:rsid w:val="000B6384"/>
    <w:rsid w:val="000B65BE"/>
    <w:rsid w:val="000B7C6A"/>
    <w:rsid w:val="000B7EFF"/>
    <w:rsid w:val="000C015B"/>
    <w:rsid w:val="000C06CE"/>
    <w:rsid w:val="000C0963"/>
    <w:rsid w:val="000C0A74"/>
    <w:rsid w:val="000C1C8E"/>
    <w:rsid w:val="000C2278"/>
    <w:rsid w:val="000C3142"/>
    <w:rsid w:val="000C38CC"/>
    <w:rsid w:val="000C3F98"/>
    <w:rsid w:val="000C4F2A"/>
    <w:rsid w:val="000C5EEF"/>
    <w:rsid w:val="000C62CD"/>
    <w:rsid w:val="000C6614"/>
    <w:rsid w:val="000C7136"/>
    <w:rsid w:val="000C7C8B"/>
    <w:rsid w:val="000D0045"/>
    <w:rsid w:val="000D0502"/>
    <w:rsid w:val="000D093C"/>
    <w:rsid w:val="000D13BC"/>
    <w:rsid w:val="000D174E"/>
    <w:rsid w:val="000D1CA6"/>
    <w:rsid w:val="000D1D43"/>
    <w:rsid w:val="000D23CC"/>
    <w:rsid w:val="000D2513"/>
    <w:rsid w:val="000D41DD"/>
    <w:rsid w:val="000D57E7"/>
    <w:rsid w:val="000D601E"/>
    <w:rsid w:val="000D7781"/>
    <w:rsid w:val="000D7821"/>
    <w:rsid w:val="000D79DE"/>
    <w:rsid w:val="000D7B10"/>
    <w:rsid w:val="000E05BC"/>
    <w:rsid w:val="000E0FCA"/>
    <w:rsid w:val="000E12FE"/>
    <w:rsid w:val="000E16AA"/>
    <w:rsid w:val="000E2756"/>
    <w:rsid w:val="000E297D"/>
    <w:rsid w:val="000E2C03"/>
    <w:rsid w:val="000E32BF"/>
    <w:rsid w:val="000E3396"/>
    <w:rsid w:val="000E34DA"/>
    <w:rsid w:val="000E3ED7"/>
    <w:rsid w:val="000E3FA8"/>
    <w:rsid w:val="000E48ED"/>
    <w:rsid w:val="000E51D6"/>
    <w:rsid w:val="000E5B3B"/>
    <w:rsid w:val="000E779F"/>
    <w:rsid w:val="000F03E7"/>
    <w:rsid w:val="000F0654"/>
    <w:rsid w:val="000F13CA"/>
    <w:rsid w:val="000F21A1"/>
    <w:rsid w:val="000F3086"/>
    <w:rsid w:val="000F443B"/>
    <w:rsid w:val="000F4683"/>
    <w:rsid w:val="000F4B1D"/>
    <w:rsid w:val="000F536E"/>
    <w:rsid w:val="000F5757"/>
    <w:rsid w:val="000F5ECC"/>
    <w:rsid w:val="000F69AA"/>
    <w:rsid w:val="000F6AA5"/>
    <w:rsid w:val="000F6B6B"/>
    <w:rsid w:val="000F6D24"/>
    <w:rsid w:val="000F7130"/>
    <w:rsid w:val="000F7340"/>
    <w:rsid w:val="000F73A2"/>
    <w:rsid w:val="000F7D63"/>
    <w:rsid w:val="000F7F74"/>
    <w:rsid w:val="001007FB"/>
    <w:rsid w:val="00100824"/>
    <w:rsid w:val="001008A8"/>
    <w:rsid w:val="001017DC"/>
    <w:rsid w:val="0010187A"/>
    <w:rsid w:val="00101AE3"/>
    <w:rsid w:val="001020BB"/>
    <w:rsid w:val="0010214D"/>
    <w:rsid w:val="0010341A"/>
    <w:rsid w:val="00103A2D"/>
    <w:rsid w:val="00103ADE"/>
    <w:rsid w:val="0010410B"/>
    <w:rsid w:val="00104A6B"/>
    <w:rsid w:val="00104ADC"/>
    <w:rsid w:val="001056CA"/>
    <w:rsid w:val="00106460"/>
    <w:rsid w:val="00106A4A"/>
    <w:rsid w:val="00107072"/>
    <w:rsid w:val="00107DA6"/>
    <w:rsid w:val="00110F4C"/>
    <w:rsid w:val="0011199D"/>
    <w:rsid w:val="0011222F"/>
    <w:rsid w:val="00113C9C"/>
    <w:rsid w:val="00114A3D"/>
    <w:rsid w:val="00115939"/>
    <w:rsid w:val="0011633D"/>
    <w:rsid w:val="0011636E"/>
    <w:rsid w:val="00116DBF"/>
    <w:rsid w:val="00117610"/>
    <w:rsid w:val="001178C7"/>
    <w:rsid w:val="00117C30"/>
    <w:rsid w:val="00120500"/>
    <w:rsid w:val="00120C0B"/>
    <w:rsid w:val="0012112D"/>
    <w:rsid w:val="00121B78"/>
    <w:rsid w:val="00121DEE"/>
    <w:rsid w:val="00122545"/>
    <w:rsid w:val="00122A5E"/>
    <w:rsid w:val="00122A8A"/>
    <w:rsid w:val="001234E8"/>
    <w:rsid w:val="00123EF3"/>
    <w:rsid w:val="00124E52"/>
    <w:rsid w:val="00125657"/>
    <w:rsid w:val="00127C2B"/>
    <w:rsid w:val="00130A6F"/>
    <w:rsid w:val="00131442"/>
    <w:rsid w:val="00131CAC"/>
    <w:rsid w:val="00131FB6"/>
    <w:rsid w:val="001324AD"/>
    <w:rsid w:val="00134805"/>
    <w:rsid w:val="00135528"/>
    <w:rsid w:val="00135678"/>
    <w:rsid w:val="00135B97"/>
    <w:rsid w:val="00135C53"/>
    <w:rsid w:val="0013642D"/>
    <w:rsid w:val="00137106"/>
    <w:rsid w:val="00137B84"/>
    <w:rsid w:val="00137E1D"/>
    <w:rsid w:val="00140192"/>
    <w:rsid w:val="00140AD0"/>
    <w:rsid w:val="00140F58"/>
    <w:rsid w:val="00141351"/>
    <w:rsid w:val="0014145E"/>
    <w:rsid w:val="0014154F"/>
    <w:rsid w:val="001417EC"/>
    <w:rsid w:val="00142926"/>
    <w:rsid w:val="00142F34"/>
    <w:rsid w:val="0014332B"/>
    <w:rsid w:val="0014385B"/>
    <w:rsid w:val="0014471D"/>
    <w:rsid w:val="0014498F"/>
    <w:rsid w:val="001453BD"/>
    <w:rsid w:val="001454CD"/>
    <w:rsid w:val="001454D1"/>
    <w:rsid w:val="00145A38"/>
    <w:rsid w:val="00145B70"/>
    <w:rsid w:val="0014605A"/>
    <w:rsid w:val="00146597"/>
    <w:rsid w:val="00147192"/>
    <w:rsid w:val="00150967"/>
    <w:rsid w:val="00150CBA"/>
    <w:rsid w:val="001518FA"/>
    <w:rsid w:val="00152960"/>
    <w:rsid w:val="0015374C"/>
    <w:rsid w:val="001548A5"/>
    <w:rsid w:val="00154ACF"/>
    <w:rsid w:val="00154B10"/>
    <w:rsid w:val="00154EC2"/>
    <w:rsid w:val="00155E55"/>
    <w:rsid w:val="00155EB9"/>
    <w:rsid w:val="00156F00"/>
    <w:rsid w:val="00156F51"/>
    <w:rsid w:val="00160729"/>
    <w:rsid w:val="00161184"/>
    <w:rsid w:val="00161BC3"/>
    <w:rsid w:val="00162207"/>
    <w:rsid w:val="00162963"/>
    <w:rsid w:val="00162DB9"/>
    <w:rsid w:val="00163D02"/>
    <w:rsid w:val="001648C5"/>
    <w:rsid w:val="00165DB3"/>
    <w:rsid w:val="001666C5"/>
    <w:rsid w:val="00171AC0"/>
    <w:rsid w:val="00172027"/>
    <w:rsid w:val="001726C6"/>
    <w:rsid w:val="00172E55"/>
    <w:rsid w:val="0017301A"/>
    <w:rsid w:val="0017327A"/>
    <w:rsid w:val="0017451A"/>
    <w:rsid w:val="00174B1B"/>
    <w:rsid w:val="00175349"/>
    <w:rsid w:val="00175BDB"/>
    <w:rsid w:val="00176575"/>
    <w:rsid w:val="0017693A"/>
    <w:rsid w:val="00176B45"/>
    <w:rsid w:val="00177216"/>
    <w:rsid w:val="00180259"/>
    <w:rsid w:val="00180439"/>
    <w:rsid w:val="0018080D"/>
    <w:rsid w:val="00180843"/>
    <w:rsid w:val="00180E3E"/>
    <w:rsid w:val="00181143"/>
    <w:rsid w:val="0018171D"/>
    <w:rsid w:val="00181B71"/>
    <w:rsid w:val="0018208E"/>
    <w:rsid w:val="00182907"/>
    <w:rsid w:val="00182F49"/>
    <w:rsid w:val="00183695"/>
    <w:rsid w:val="00185231"/>
    <w:rsid w:val="00185892"/>
    <w:rsid w:val="00185AA1"/>
    <w:rsid w:val="00185DB0"/>
    <w:rsid w:val="00185EEE"/>
    <w:rsid w:val="00187195"/>
    <w:rsid w:val="00187508"/>
    <w:rsid w:val="00187A6A"/>
    <w:rsid w:val="00187DEF"/>
    <w:rsid w:val="00190A41"/>
    <w:rsid w:val="00190BC3"/>
    <w:rsid w:val="00191323"/>
    <w:rsid w:val="0019190A"/>
    <w:rsid w:val="00191D15"/>
    <w:rsid w:val="001921A9"/>
    <w:rsid w:val="001964B5"/>
    <w:rsid w:val="00196C9F"/>
    <w:rsid w:val="00196E02"/>
    <w:rsid w:val="00197316"/>
    <w:rsid w:val="00197385"/>
    <w:rsid w:val="00197E80"/>
    <w:rsid w:val="001A0027"/>
    <w:rsid w:val="001A14C4"/>
    <w:rsid w:val="001A24AF"/>
    <w:rsid w:val="001A2656"/>
    <w:rsid w:val="001A3936"/>
    <w:rsid w:val="001A42A4"/>
    <w:rsid w:val="001A43EC"/>
    <w:rsid w:val="001A5EF1"/>
    <w:rsid w:val="001A6186"/>
    <w:rsid w:val="001A7817"/>
    <w:rsid w:val="001A7F35"/>
    <w:rsid w:val="001B0FF2"/>
    <w:rsid w:val="001B18BF"/>
    <w:rsid w:val="001B19EB"/>
    <w:rsid w:val="001B20C3"/>
    <w:rsid w:val="001B30AA"/>
    <w:rsid w:val="001B3192"/>
    <w:rsid w:val="001B38FF"/>
    <w:rsid w:val="001B3964"/>
    <w:rsid w:val="001B3B2E"/>
    <w:rsid w:val="001B4094"/>
    <w:rsid w:val="001B4193"/>
    <w:rsid w:val="001B4737"/>
    <w:rsid w:val="001B5670"/>
    <w:rsid w:val="001B58F3"/>
    <w:rsid w:val="001B5D02"/>
    <w:rsid w:val="001B6FAC"/>
    <w:rsid w:val="001B70B6"/>
    <w:rsid w:val="001C0851"/>
    <w:rsid w:val="001C0AC9"/>
    <w:rsid w:val="001C0D62"/>
    <w:rsid w:val="001C0E12"/>
    <w:rsid w:val="001C0F7A"/>
    <w:rsid w:val="001C1453"/>
    <w:rsid w:val="001C167C"/>
    <w:rsid w:val="001C2009"/>
    <w:rsid w:val="001C2FC8"/>
    <w:rsid w:val="001C31BA"/>
    <w:rsid w:val="001C3751"/>
    <w:rsid w:val="001C3963"/>
    <w:rsid w:val="001C3D41"/>
    <w:rsid w:val="001C3F12"/>
    <w:rsid w:val="001C43C4"/>
    <w:rsid w:val="001C4485"/>
    <w:rsid w:val="001C4487"/>
    <w:rsid w:val="001C5944"/>
    <w:rsid w:val="001C5D10"/>
    <w:rsid w:val="001C6D96"/>
    <w:rsid w:val="001C7773"/>
    <w:rsid w:val="001C7AD0"/>
    <w:rsid w:val="001D001D"/>
    <w:rsid w:val="001D0149"/>
    <w:rsid w:val="001D0278"/>
    <w:rsid w:val="001D061C"/>
    <w:rsid w:val="001D12D5"/>
    <w:rsid w:val="001D15E1"/>
    <w:rsid w:val="001D1764"/>
    <w:rsid w:val="001D18DC"/>
    <w:rsid w:val="001D1EDB"/>
    <w:rsid w:val="001D2061"/>
    <w:rsid w:val="001D27CD"/>
    <w:rsid w:val="001D3567"/>
    <w:rsid w:val="001D42AB"/>
    <w:rsid w:val="001D595D"/>
    <w:rsid w:val="001D669F"/>
    <w:rsid w:val="001D6842"/>
    <w:rsid w:val="001D7530"/>
    <w:rsid w:val="001D79E5"/>
    <w:rsid w:val="001D7DDA"/>
    <w:rsid w:val="001E0FFD"/>
    <w:rsid w:val="001E2D50"/>
    <w:rsid w:val="001E30B9"/>
    <w:rsid w:val="001E382D"/>
    <w:rsid w:val="001E4BAD"/>
    <w:rsid w:val="001E5B72"/>
    <w:rsid w:val="001E6211"/>
    <w:rsid w:val="001E6ABB"/>
    <w:rsid w:val="001E6F63"/>
    <w:rsid w:val="001E71BD"/>
    <w:rsid w:val="001E7430"/>
    <w:rsid w:val="001F1D00"/>
    <w:rsid w:val="001F289A"/>
    <w:rsid w:val="001F2F03"/>
    <w:rsid w:val="001F3661"/>
    <w:rsid w:val="001F531C"/>
    <w:rsid w:val="001F54BE"/>
    <w:rsid w:val="001F5504"/>
    <w:rsid w:val="001F5F66"/>
    <w:rsid w:val="002004D8"/>
    <w:rsid w:val="00200836"/>
    <w:rsid w:val="0020153C"/>
    <w:rsid w:val="00201D66"/>
    <w:rsid w:val="00202493"/>
    <w:rsid w:val="002033EB"/>
    <w:rsid w:val="00203E5B"/>
    <w:rsid w:val="00203FD1"/>
    <w:rsid w:val="00204376"/>
    <w:rsid w:val="002044DD"/>
    <w:rsid w:val="002053BD"/>
    <w:rsid w:val="0020741E"/>
    <w:rsid w:val="00210AA0"/>
    <w:rsid w:val="002116A0"/>
    <w:rsid w:val="0021235C"/>
    <w:rsid w:val="002134C0"/>
    <w:rsid w:val="0021362D"/>
    <w:rsid w:val="0021367A"/>
    <w:rsid w:val="00213E96"/>
    <w:rsid w:val="00213EA1"/>
    <w:rsid w:val="00213F51"/>
    <w:rsid w:val="002148FC"/>
    <w:rsid w:val="002150B1"/>
    <w:rsid w:val="002151A7"/>
    <w:rsid w:val="00215F94"/>
    <w:rsid w:val="00216D88"/>
    <w:rsid w:val="00216D9A"/>
    <w:rsid w:val="00216EA6"/>
    <w:rsid w:val="002178AA"/>
    <w:rsid w:val="002179ED"/>
    <w:rsid w:val="00217B89"/>
    <w:rsid w:val="00217D84"/>
    <w:rsid w:val="00220492"/>
    <w:rsid w:val="002209BE"/>
    <w:rsid w:val="00220C70"/>
    <w:rsid w:val="0022100F"/>
    <w:rsid w:val="002213B8"/>
    <w:rsid w:val="002226E2"/>
    <w:rsid w:val="002228F7"/>
    <w:rsid w:val="00222A32"/>
    <w:rsid w:val="002232D0"/>
    <w:rsid w:val="00223787"/>
    <w:rsid w:val="00224196"/>
    <w:rsid w:val="00224237"/>
    <w:rsid w:val="002245F2"/>
    <w:rsid w:val="002247BC"/>
    <w:rsid w:val="00224A57"/>
    <w:rsid w:val="00225DA0"/>
    <w:rsid w:val="00226E44"/>
    <w:rsid w:val="00227965"/>
    <w:rsid w:val="002305D0"/>
    <w:rsid w:val="0023145A"/>
    <w:rsid w:val="002315E3"/>
    <w:rsid w:val="00231B91"/>
    <w:rsid w:val="0023220D"/>
    <w:rsid w:val="0023297A"/>
    <w:rsid w:val="00232D1D"/>
    <w:rsid w:val="0023336A"/>
    <w:rsid w:val="00233CB5"/>
    <w:rsid w:val="00234CC4"/>
    <w:rsid w:val="00235059"/>
    <w:rsid w:val="002352DE"/>
    <w:rsid w:val="002353C8"/>
    <w:rsid w:val="00235D8E"/>
    <w:rsid w:val="00235DF4"/>
    <w:rsid w:val="00236317"/>
    <w:rsid w:val="00236A73"/>
    <w:rsid w:val="00236CF5"/>
    <w:rsid w:val="002375BA"/>
    <w:rsid w:val="002376A5"/>
    <w:rsid w:val="00237A7C"/>
    <w:rsid w:val="00240089"/>
    <w:rsid w:val="002417FC"/>
    <w:rsid w:val="00242D9E"/>
    <w:rsid w:val="00244D6C"/>
    <w:rsid w:val="00244EA6"/>
    <w:rsid w:val="00245298"/>
    <w:rsid w:val="002457D8"/>
    <w:rsid w:val="00245A26"/>
    <w:rsid w:val="00245A45"/>
    <w:rsid w:val="002461C9"/>
    <w:rsid w:val="002463EC"/>
    <w:rsid w:val="002469C7"/>
    <w:rsid w:val="00246E3D"/>
    <w:rsid w:val="002470C8"/>
    <w:rsid w:val="0024710E"/>
    <w:rsid w:val="002508FB"/>
    <w:rsid w:val="00250D52"/>
    <w:rsid w:val="002512A2"/>
    <w:rsid w:val="00251FCE"/>
    <w:rsid w:val="00252A33"/>
    <w:rsid w:val="00253234"/>
    <w:rsid w:val="00253B8B"/>
    <w:rsid w:val="002541B3"/>
    <w:rsid w:val="00255909"/>
    <w:rsid w:val="00257718"/>
    <w:rsid w:val="0025773E"/>
    <w:rsid w:val="002577DE"/>
    <w:rsid w:val="002600C7"/>
    <w:rsid w:val="002605B0"/>
    <w:rsid w:val="00260775"/>
    <w:rsid w:val="002610E1"/>
    <w:rsid w:val="00261912"/>
    <w:rsid w:val="0026234C"/>
    <w:rsid w:val="00262636"/>
    <w:rsid w:val="00262F96"/>
    <w:rsid w:val="00264059"/>
    <w:rsid w:val="00264248"/>
    <w:rsid w:val="00264687"/>
    <w:rsid w:val="002647E3"/>
    <w:rsid w:val="00264B68"/>
    <w:rsid w:val="00264C86"/>
    <w:rsid w:val="002652D5"/>
    <w:rsid w:val="00265DF3"/>
    <w:rsid w:val="002661F9"/>
    <w:rsid w:val="00266BFF"/>
    <w:rsid w:val="00267DD9"/>
    <w:rsid w:val="00267EC3"/>
    <w:rsid w:val="002711F9"/>
    <w:rsid w:val="002713DF"/>
    <w:rsid w:val="00271653"/>
    <w:rsid w:val="002724C0"/>
    <w:rsid w:val="0027297E"/>
    <w:rsid w:val="00272BA8"/>
    <w:rsid w:val="00273DF1"/>
    <w:rsid w:val="00274DC5"/>
    <w:rsid w:val="00274EFA"/>
    <w:rsid w:val="002750EE"/>
    <w:rsid w:val="00276208"/>
    <w:rsid w:val="002766E6"/>
    <w:rsid w:val="0027689A"/>
    <w:rsid w:val="00276B83"/>
    <w:rsid w:val="00276BD2"/>
    <w:rsid w:val="00276C56"/>
    <w:rsid w:val="00276D41"/>
    <w:rsid w:val="002770E7"/>
    <w:rsid w:val="00280184"/>
    <w:rsid w:val="002813C2"/>
    <w:rsid w:val="002819BC"/>
    <w:rsid w:val="002821E4"/>
    <w:rsid w:val="00282C8C"/>
    <w:rsid w:val="00282EE8"/>
    <w:rsid w:val="00284B3B"/>
    <w:rsid w:val="00284CBB"/>
    <w:rsid w:val="00284CF6"/>
    <w:rsid w:val="002854CD"/>
    <w:rsid w:val="002860A2"/>
    <w:rsid w:val="002867B5"/>
    <w:rsid w:val="002867C1"/>
    <w:rsid w:val="00286A7E"/>
    <w:rsid w:val="00287122"/>
    <w:rsid w:val="00287367"/>
    <w:rsid w:val="00287854"/>
    <w:rsid w:val="00287B6B"/>
    <w:rsid w:val="00287C97"/>
    <w:rsid w:val="00287E2E"/>
    <w:rsid w:val="00290418"/>
    <w:rsid w:val="0029076F"/>
    <w:rsid w:val="002907EC"/>
    <w:rsid w:val="00290B4C"/>
    <w:rsid w:val="00291F95"/>
    <w:rsid w:val="00292365"/>
    <w:rsid w:val="00292390"/>
    <w:rsid w:val="00292897"/>
    <w:rsid w:val="00293398"/>
    <w:rsid w:val="002935E0"/>
    <w:rsid w:val="00293CC2"/>
    <w:rsid w:val="00294C23"/>
    <w:rsid w:val="002959CF"/>
    <w:rsid w:val="00295AF3"/>
    <w:rsid w:val="00296498"/>
    <w:rsid w:val="00296975"/>
    <w:rsid w:val="00296E4D"/>
    <w:rsid w:val="002977DC"/>
    <w:rsid w:val="002978F8"/>
    <w:rsid w:val="002979C6"/>
    <w:rsid w:val="00297AEF"/>
    <w:rsid w:val="002A09D3"/>
    <w:rsid w:val="002A0BAB"/>
    <w:rsid w:val="002A15B7"/>
    <w:rsid w:val="002A19EE"/>
    <w:rsid w:val="002A1B3F"/>
    <w:rsid w:val="002A1BC9"/>
    <w:rsid w:val="002A1D1D"/>
    <w:rsid w:val="002A2995"/>
    <w:rsid w:val="002A2E79"/>
    <w:rsid w:val="002A2EFB"/>
    <w:rsid w:val="002A2F8F"/>
    <w:rsid w:val="002A339E"/>
    <w:rsid w:val="002A33AF"/>
    <w:rsid w:val="002A39A2"/>
    <w:rsid w:val="002A3B1A"/>
    <w:rsid w:val="002A3DC2"/>
    <w:rsid w:val="002A486C"/>
    <w:rsid w:val="002A4C31"/>
    <w:rsid w:val="002A5367"/>
    <w:rsid w:val="002A571E"/>
    <w:rsid w:val="002A5DEE"/>
    <w:rsid w:val="002A65E6"/>
    <w:rsid w:val="002A6ADF"/>
    <w:rsid w:val="002A79D6"/>
    <w:rsid w:val="002A7DD3"/>
    <w:rsid w:val="002A7E08"/>
    <w:rsid w:val="002B0014"/>
    <w:rsid w:val="002B12E7"/>
    <w:rsid w:val="002B1489"/>
    <w:rsid w:val="002B3A45"/>
    <w:rsid w:val="002B3CF4"/>
    <w:rsid w:val="002B456E"/>
    <w:rsid w:val="002B479B"/>
    <w:rsid w:val="002B4A9D"/>
    <w:rsid w:val="002B5115"/>
    <w:rsid w:val="002B5643"/>
    <w:rsid w:val="002B5C40"/>
    <w:rsid w:val="002B672D"/>
    <w:rsid w:val="002B6979"/>
    <w:rsid w:val="002B7714"/>
    <w:rsid w:val="002B7803"/>
    <w:rsid w:val="002C0294"/>
    <w:rsid w:val="002C0543"/>
    <w:rsid w:val="002C0647"/>
    <w:rsid w:val="002C081C"/>
    <w:rsid w:val="002C0F95"/>
    <w:rsid w:val="002C13CF"/>
    <w:rsid w:val="002C189D"/>
    <w:rsid w:val="002C1DB5"/>
    <w:rsid w:val="002C22D4"/>
    <w:rsid w:val="002C2318"/>
    <w:rsid w:val="002C2323"/>
    <w:rsid w:val="002C23B8"/>
    <w:rsid w:val="002C2B3F"/>
    <w:rsid w:val="002C2C10"/>
    <w:rsid w:val="002C2CA0"/>
    <w:rsid w:val="002C3278"/>
    <w:rsid w:val="002C3365"/>
    <w:rsid w:val="002C3B93"/>
    <w:rsid w:val="002C3DD9"/>
    <w:rsid w:val="002C48D7"/>
    <w:rsid w:val="002C4DE4"/>
    <w:rsid w:val="002C4FE5"/>
    <w:rsid w:val="002C5BEE"/>
    <w:rsid w:val="002C5EE9"/>
    <w:rsid w:val="002C6505"/>
    <w:rsid w:val="002C7026"/>
    <w:rsid w:val="002C7628"/>
    <w:rsid w:val="002C7FBF"/>
    <w:rsid w:val="002D0652"/>
    <w:rsid w:val="002D0CE0"/>
    <w:rsid w:val="002D10F5"/>
    <w:rsid w:val="002D1728"/>
    <w:rsid w:val="002D1B9E"/>
    <w:rsid w:val="002D1BF0"/>
    <w:rsid w:val="002D315E"/>
    <w:rsid w:val="002D4232"/>
    <w:rsid w:val="002D489E"/>
    <w:rsid w:val="002D5BF8"/>
    <w:rsid w:val="002D6BFC"/>
    <w:rsid w:val="002D6C54"/>
    <w:rsid w:val="002D72BB"/>
    <w:rsid w:val="002E0191"/>
    <w:rsid w:val="002E10B2"/>
    <w:rsid w:val="002E2AB1"/>
    <w:rsid w:val="002E48D0"/>
    <w:rsid w:val="002E5399"/>
    <w:rsid w:val="002E6194"/>
    <w:rsid w:val="002E683D"/>
    <w:rsid w:val="002E7026"/>
    <w:rsid w:val="002E7A63"/>
    <w:rsid w:val="002F014B"/>
    <w:rsid w:val="002F16D9"/>
    <w:rsid w:val="002F1D0C"/>
    <w:rsid w:val="002F3BD0"/>
    <w:rsid w:val="002F403A"/>
    <w:rsid w:val="002F41B8"/>
    <w:rsid w:val="002F4605"/>
    <w:rsid w:val="002F4758"/>
    <w:rsid w:val="002F496F"/>
    <w:rsid w:val="002F50EC"/>
    <w:rsid w:val="002F5D73"/>
    <w:rsid w:val="002F6142"/>
    <w:rsid w:val="002F64F1"/>
    <w:rsid w:val="002F692D"/>
    <w:rsid w:val="002F6A34"/>
    <w:rsid w:val="002F6BF0"/>
    <w:rsid w:val="002F723A"/>
    <w:rsid w:val="002F7B08"/>
    <w:rsid w:val="00300685"/>
    <w:rsid w:val="00302245"/>
    <w:rsid w:val="00302D13"/>
    <w:rsid w:val="003036FB"/>
    <w:rsid w:val="003038E7"/>
    <w:rsid w:val="00303D9D"/>
    <w:rsid w:val="003041A0"/>
    <w:rsid w:val="0030529B"/>
    <w:rsid w:val="00305BEB"/>
    <w:rsid w:val="00305FB3"/>
    <w:rsid w:val="003061BC"/>
    <w:rsid w:val="00306280"/>
    <w:rsid w:val="00307DBA"/>
    <w:rsid w:val="00311171"/>
    <w:rsid w:val="00311AFA"/>
    <w:rsid w:val="00311D4B"/>
    <w:rsid w:val="00312DF1"/>
    <w:rsid w:val="003135B5"/>
    <w:rsid w:val="003137FE"/>
    <w:rsid w:val="00313974"/>
    <w:rsid w:val="00313C68"/>
    <w:rsid w:val="003141CC"/>
    <w:rsid w:val="003142C2"/>
    <w:rsid w:val="00314574"/>
    <w:rsid w:val="00315D32"/>
    <w:rsid w:val="003162AE"/>
    <w:rsid w:val="0031692E"/>
    <w:rsid w:val="00316BED"/>
    <w:rsid w:val="00316C8E"/>
    <w:rsid w:val="00316F6B"/>
    <w:rsid w:val="00317AAD"/>
    <w:rsid w:val="00320117"/>
    <w:rsid w:val="00320964"/>
    <w:rsid w:val="00320BD9"/>
    <w:rsid w:val="0032109D"/>
    <w:rsid w:val="00321154"/>
    <w:rsid w:val="00322063"/>
    <w:rsid w:val="00322657"/>
    <w:rsid w:val="003227C9"/>
    <w:rsid w:val="00323C06"/>
    <w:rsid w:val="00323F56"/>
    <w:rsid w:val="0032490F"/>
    <w:rsid w:val="00324FD3"/>
    <w:rsid w:val="00325029"/>
    <w:rsid w:val="003254E6"/>
    <w:rsid w:val="003261D0"/>
    <w:rsid w:val="003267BB"/>
    <w:rsid w:val="00327884"/>
    <w:rsid w:val="00327963"/>
    <w:rsid w:val="00327A89"/>
    <w:rsid w:val="00330089"/>
    <w:rsid w:val="0033044A"/>
    <w:rsid w:val="00330C1C"/>
    <w:rsid w:val="0033155E"/>
    <w:rsid w:val="003324D5"/>
    <w:rsid w:val="003344D9"/>
    <w:rsid w:val="00334ADC"/>
    <w:rsid w:val="00336A51"/>
    <w:rsid w:val="00336EF2"/>
    <w:rsid w:val="00337292"/>
    <w:rsid w:val="003372EA"/>
    <w:rsid w:val="00337694"/>
    <w:rsid w:val="00337A16"/>
    <w:rsid w:val="00337B1D"/>
    <w:rsid w:val="00340744"/>
    <w:rsid w:val="00340BB1"/>
    <w:rsid w:val="00340C4B"/>
    <w:rsid w:val="00340C7A"/>
    <w:rsid w:val="00341B07"/>
    <w:rsid w:val="00342110"/>
    <w:rsid w:val="00343A52"/>
    <w:rsid w:val="00343A58"/>
    <w:rsid w:val="00343DEB"/>
    <w:rsid w:val="003449B6"/>
    <w:rsid w:val="003454F9"/>
    <w:rsid w:val="00345758"/>
    <w:rsid w:val="00345CA8"/>
    <w:rsid w:val="00345DE8"/>
    <w:rsid w:val="003460BF"/>
    <w:rsid w:val="003461B0"/>
    <w:rsid w:val="00346FF5"/>
    <w:rsid w:val="003470C5"/>
    <w:rsid w:val="0034741F"/>
    <w:rsid w:val="00350893"/>
    <w:rsid w:val="00350A7D"/>
    <w:rsid w:val="00350F4A"/>
    <w:rsid w:val="00351C02"/>
    <w:rsid w:val="0035214A"/>
    <w:rsid w:val="00352F23"/>
    <w:rsid w:val="00352F4D"/>
    <w:rsid w:val="00352F57"/>
    <w:rsid w:val="00353648"/>
    <w:rsid w:val="003539B9"/>
    <w:rsid w:val="00354F26"/>
    <w:rsid w:val="00355556"/>
    <w:rsid w:val="00356BA9"/>
    <w:rsid w:val="00356DF7"/>
    <w:rsid w:val="003579F6"/>
    <w:rsid w:val="00360713"/>
    <w:rsid w:val="00360B24"/>
    <w:rsid w:val="003610EF"/>
    <w:rsid w:val="00361792"/>
    <w:rsid w:val="00361EFA"/>
    <w:rsid w:val="00361F14"/>
    <w:rsid w:val="00362479"/>
    <w:rsid w:val="00362546"/>
    <w:rsid w:val="003629CB"/>
    <w:rsid w:val="00362BAD"/>
    <w:rsid w:val="00362E57"/>
    <w:rsid w:val="00362ECF"/>
    <w:rsid w:val="00363311"/>
    <w:rsid w:val="00364760"/>
    <w:rsid w:val="00364BC4"/>
    <w:rsid w:val="003655A7"/>
    <w:rsid w:val="0036569B"/>
    <w:rsid w:val="00365DEB"/>
    <w:rsid w:val="00366203"/>
    <w:rsid w:val="0036631D"/>
    <w:rsid w:val="0036674A"/>
    <w:rsid w:val="00366E4B"/>
    <w:rsid w:val="00367E7F"/>
    <w:rsid w:val="00370259"/>
    <w:rsid w:val="003708F7"/>
    <w:rsid w:val="00370BFA"/>
    <w:rsid w:val="00370DC3"/>
    <w:rsid w:val="003713CB"/>
    <w:rsid w:val="003728CA"/>
    <w:rsid w:val="00372B6E"/>
    <w:rsid w:val="003739D4"/>
    <w:rsid w:val="00373B2C"/>
    <w:rsid w:val="00373D95"/>
    <w:rsid w:val="003742EC"/>
    <w:rsid w:val="00374AB8"/>
    <w:rsid w:val="00374D9A"/>
    <w:rsid w:val="00375EAD"/>
    <w:rsid w:val="00375F01"/>
    <w:rsid w:val="003768CD"/>
    <w:rsid w:val="00376C12"/>
    <w:rsid w:val="00377437"/>
    <w:rsid w:val="00381850"/>
    <w:rsid w:val="00382427"/>
    <w:rsid w:val="00382C53"/>
    <w:rsid w:val="00382C74"/>
    <w:rsid w:val="003837B3"/>
    <w:rsid w:val="00383C67"/>
    <w:rsid w:val="00384DA3"/>
    <w:rsid w:val="00384F48"/>
    <w:rsid w:val="00385A8E"/>
    <w:rsid w:val="003860AA"/>
    <w:rsid w:val="0038612C"/>
    <w:rsid w:val="00386230"/>
    <w:rsid w:val="0038624B"/>
    <w:rsid w:val="00386EC7"/>
    <w:rsid w:val="00387247"/>
    <w:rsid w:val="00390D3B"/>
    <w:rsid w:val="003910D8"/>
    <w:rsid w:val="00391A56"/>
    <w:rsid w:val="00391C57"/>
    <w:rsid w:val="003925C2"/>
    <w:rsid w:val="003928EA"/>
    <w:rsid w:val="00392D01"/>
    <w:rsid w:val="00392F0C"/>
    <w:rsid w:val="003933F3"/>
    <w:rsid w:val="003938C4"/>
    <w:rsid w:val="003944FC"/>
    <w:rsid w:val="003954CC"/>
    <w:rsid w:val="003959B9"/>
    <w:rsid w:val="00395E30"/>
    <w:rsid w:val="0039639B"/>
    <w:rsid w:val="0039711D"/>
    <w:rsid w:val="003974F7"/>
    <w:rsid w:val="00397C33"/>
    <w:rsid w:val="003A07D4"/>
    <w:rsid w:val="003A104F"/>
    <w:rsid w:val="003A249F"/>
    <w:rsid w:val="003A27F5"/>
    <w:rsid w:val="003A3E26"/>
    <w:rsid w:val="003A3E7D"/>
    <w:rsid w:val="003A43FF"/>
    <w:rsid w:val="003A49B8"/>
    <w:rsid w:val="003A4B36"/>
    <w:rsid w:val="003A4BBE"/>
    <w:rsid w:val="003A539B"/>
    <w:rsid w:val="003A5BE8"/>
    <w:rsid w:val="003A5FE1"/>
    <w:rsid w:val="003A7260"/>
    <w:rsid w:val="003A7C9C"/>
    <w:rsid w:val="003B0C21"/>
    <w:rsid w:val="003B1CDC"/>
    <w:rsid w:val="003B1DC1"/>
    <w:rsid w:val="003B22E9"/>
    <w:rsid w:val="003B2CEF"/>
    <w:rsid w:val="003B335B"/>
    <w:rsid w:val="003B49A7"/>
    <w:rsid w:val="003B4CAC"/>
    <w:rsid w:val="003B5527"/>
    <w:rsid w:val="003B6D65"/>
    <w:rsid w:val="003B6F29"/>
    <w:rsid w:val="003B78FE"/>
    <w:rsid w:val="003B7C0E"/>
    <w:rsid w:val="003C08CB"/>
    <w:rsid w:val="003C1978"/>
    <w:rsid w:val="003C1E9E"/>
    <w:rsid w:val="003C2A75"/>
    <w:rsid w:val="003C2E2D"/>
    <w:rsid w:val="003C30C3"/>
    <w:rsid w:val="003C39E6"/>
    <w:rsid w:val="003C4367"/>
    <w:rsid w:val="003C59D6"/>
    <w:rsid w:val="003C5BE1"/>
    <w:rsid w:val="003C68D0"/>
    <w:rsid w:val="003D08B1"/>
    <w:rsid w:val="003D2573"/>
    <w:rsid w:val="003D2786"/>
    <w:rsid w:val="003D29F8"/>
    <w:rsid w:val="003D3060"/>
    <w:rsid w:val="003D34D9"/>
    <w:rsid w:val="003D4CF9"/>
    <w:rsid w:val="003E06CC"/>
    <w:rsid w:val="003E115D"/>
    <w:rsid w:val="003E181E"/>
    <w:rsid w:val="003E1CCE"/>
    <w:rsid w:val="003E1DE4"/>
    <w:rsid w:val="003E1F44"/>
    <w:rsid w:val="003E20B8"/>
    <w:rsid w:val="003E211E"/>
    <w:rsid w:val="003E2829"/>
    <w:rsid w:val="003E2BD4"/>
    <w:rsid w:val="003E2F9D"/>
    <w:rsid w:val="003E3669"/>
    <w:rsid w:val="003E3A83"/>
    <w:rsid w:val="003E4361"/>
    <w:rsid w:val="003E5019"/>
    <w:rsid w:val="003E5137"/>
    <w:rsid w:val="003E5313"/>
    <w:rsid w:val="003E5FAB"/>
    <w:rsid w:val="003E63EC"/>
    <w:rsid w:val="003E6ABF"/>
    <w:rsid w:val="003E7E68"/>
    <w:rsid w:val="003E7FEC"/>
    <w:rsid w:val="003F0316"/>
    <w:rsid w:val="003F0B45"/>
    <w:rsid w:val="003F0F18"/>
    <w:rsid w:val="003F145C"/>
    <w:rsid w:val="003F270C"/>
    <w:rsid w:val="003F29B9"/>
    <w:rsid w:val="003F2F4D"/>
    <w:rsid w:val="003F33F1"/>
    <w:rsid w:val="003F36A5"/>
    <w:rsid w:val="003F3A47"/>
    <w:rsid w:val="003F3D2A"/>
    <w:rsid w:val="003F4170"/>
    <w:rsid w:val="003F43CE"/>
    <w:rsid w:val="003F4FCF"/>
    <w:rsid w:val="003F55BE"/>
    <w:rsid w:val="003F72A2"/>
    <w:rsid w:val="003F7555"/>
    <w:rsid w:val="003F7A6F"/>
    <w:rsid w:val="00400F61"/>
    <w:rsid w:val="004012ED"/>
    <w:rsid w:val="00401567"/>
    <w:rsid w:val="00402D8C"/>
    <w:rsid w:val="00403032"/>
    <w:rsid w:val="0040332D"/>
    <w:rsid w:val="00403882"/>
    <w:rsid w:val="00403F93"/>
    <w:rsid w:val="004040EF"/>
    <w:rsid w:val="00404972"/>
    <w:rsid w:val="0040497C"/>
    <w:rsid w:val="00404C02"/>
    <w:rsid w:val="004053CB"/>
    <w:rsid w:val="00406572"/>
    <w:rsid w:val="0041039A"/>
    <w:rsid w:val="00410D26"/>
    <w:rsid w:val="00411791"/>
    <w:rsid w:val="004118FA"/>
    <w:rsid w:val="004121A8"/>
    <w:rsid w:val="004133DB"/>
    <w:rsid w:val="00413400"/>
    <w:rsid w:val="00413619"/>
    <w:rsid w:val="004136A5"/>
    <w:rsid w:val="00413B16"/>
    <w:rsid w:val="0041409F"/>
    <w:rsid w:val="00414384"/>
    <w:rsid w:val="00415213"/>
    <w:rsid w:val="00415F26"/>
    <w:rsid w:val="00416C57"/>
    <w:rsid w:val="00416E2E"/>
    <w:rsid w:val="00416E32"/>
    <w:rsid w:val="00420064"/>
    <w:rsid w:val="00420B72"/>
    <w:rsid w:val="00420FED"/>
    <w:rsid w:val="00421FD8"/>
    <w:rsid w:val="0042200B"/>
    <w:rsid w:val="0042236F"/>
    <w:rsid w:val="00422748"/>
    <w:rsid w:val="00424B13"/>
    <w:rsid w:val="00424FE6"/>
    <w:rsid w:val="00425A30"/>
    <w:rsid w:val="0042723D"/>
    <w:rsid w:val="004273CB"/>
    <w:rsid w:val="004278B5"/>
    <w:rsid w:val="004300F4"/>
    <w:rsid w:val="00430A47"/>
    <w:rsid w:val="00430FA6"/>
    <w:rsid w:val="004314CE"/>
    <w:rsid w:val="00431801"/>
    <w:rsid w:val="00431965"/>
    <w:rsid w:val="00431FC3"/>
    <w:rsid w:val="00432EE3"/>
    <w:rsid w:val="00433B27"/>
    <w:rsid w:val="00433CF7"/>
    <w:rsid w:val="004346AD"/>
    <w:rsid w:val="004356EB"/>
    <w:rsid w:val="00435F19"/>
    <w:rsid w:val="00435FAE"/>
    <w:rsid w:val="0043602D"/>
    <w:rsid w:val="0043675F"/>
    <w:rsid w:val="004367C5"/>
    <w:rsid w:val="00436804"/>
    <w:rsid w:val="00436B92"/>
    <w:rsid w:val="00440AA8"/>
    <w:rsid w:val="00440C33"/>
    <w:rsid w:val="00441472"/>
    <w:rsid w:val="00441516"/>
    <w:rsid w:val="00441ABD"/>
    <w:rsid w:val="00441D72"/>
    <w:rsid w:val="00442610"/>
    <w:rsid w:val="0044264B"/>
    <w:rsid w:val="00442980"/>
    <w:rsid w:val="00442B20"/>
    <w:rsid w:val="00443299"/>
    <w:rsid w:val="00443B04"/>
    <w:rsid w:val="00443CE0"/>
    <w:rsid w:val="00445056"/>
    <w:rsid w:val="004457AD"/>
    <w:rsid w:val="00445990"/>
    <w:rsid w:val="00447103"/>
    <w:rsid w:val="0044762D"/>
    <w:rsid w:val="00450E12"/>
    <w:rsid w:val="004517F6"/>
    <w:rsid w:val="00451BB2"/>
    <w:rsid w:val="00451CF6"/>
    <w:rsid w:val="00451E55"/>
    <w:rsid w:val="00452503"/>
    <w:rsid w:val="00452902"/>
    <w:rsid w:val="00452E0A"/>
    <w:rsid w:val="0045366D"/>
    <w:rsid w:val="00453EFC"/>
    <w:rsid w:val="004540CB"/>
    <w:rsid w:val="004547B4"/>
    <w:rsid w:val="00454A1E"/>
    <w:rsid w:val="00455497"/>
    <w:rsid w:val="00457348"/>
    <w:rsid w:val="00457D33"/>
    <w:rsid w:val="004601F1"/>
    <w:rsid w:val="004607ED"/>
    <w:rsid w:val="00461342"/>
    <w:rsid w:val="0046174E"/>
    <w:rsid w:val="00461EA3"/>
    <w:rsid w:val="004622AB"/>
    <w:rsid w:val="00462634"/>
    <w:rsid w:val="0046297F"/>
    <w:rsid w:val="00462D8E"/>
    <w:rsid w:val="004631B3"/>
    <w:rsid w:val="0046363A"/>
    <w:rsid w:val="00463820"/>
    <w:rsid w:val="00463EDA"/>
    <w:rsid w:val="00464D86"/>
    <w:rsid w:val="00464E48"/>
    <w:rsid w:val="00465B41"/>
    <w:rsid w:val="00465E2F"/>
    <w:rsid w:val="00466677"/>
    <w:rsid w:val="0046676C"/>
    <w:rsid w:val="00466DC6"/>
    <w:rsid w:val="00466E8E"/>
    <w:rsid w:val="0047048E"/>
    <w:rsid w:val="004704CB"/>
    <w:rsid w:val="00470A8F"/>
    <w:rsid w:val="00470E81"/>
    <w:rsid w:val="00471437"/>
    <w:rsid w:val="00472233"/>
    <w:rsid w:val="004722EF"/>
    <w:rsid w:val="00472A37"/>
    <w:rsid w:val="00473CA9"/>
    <w:rsid w:val="00473CB2"/>
    <w:rsid w:val="00473E30"/>
    <w:rsid w:val="00473FEF"/>
    <w:rsid w:val="00475819"/>
    <w:rsid w:val="00476FB1"/>
    <w:rsid w:val="00477927"/>
    <w:rsid w:val="00480840"/>
    <w:rsid w:val="00480B47"/>
    <w:rsid w:val="00480B6A"/>
    <w:rsid w:val="004819E3"/>
    <w:rsid w:val="004821F6"/>
    <w:rsid w:val="004832FC"/>
    <w:rsid w:val="0048347D"/>
    <w:rsid w:val="00483F9A"/>
    <w:rsid w:val="004844F4"/>
    <w:rsid w:val="00486605"/>
    <w:rsid w:val="00486E75"/>
    <w:rsid w:val="0048700D"/>
    <w:rsid w:val="00487060"/>
    <w:rsid w:val="0048778D"/>
    <w:rsid w:val="00487A1C"/>
    <w:rsid w:val="00487E35"/>
    <w:rsid w:val="004903E9"/>
    <w:rsid w:val="00490EDD"/>
    <w:rsid w:val="00490FA5"/>
    <w:rsid w:val="00491A2E"/>
    <w:rsid w:val="00493051"/>
    <w:rsid w:val="00493261"/>
    <w:rsid w:val="004933CE"/>
    <w:rsid w:val="00493667"/>
    <w:rsid w:val="00494A82"/>
    <w:rsid w:val="00494C91"/>
    <w:rsid w:val="00495504"/>
    <w:rsid w:val="004957AB"/>
    <w:rsid w:val="0049606D"/>
    <w:rsid w:val="00496E4C"/>
    <w:rsid w:val="00496E90"/>
    <w:rsid w:val="00497C69"/>
    <w:rsid w:val="00497F73"/>
    <w:rsid w:val="004A0F64"/>
    <w:rsid w:val="004A2642"/>
    <w:rsid w:val="004A2673"/>
    <w:rsid w:val="004A31D9"/>
    <w:rsid w:val="004A3825"/>
    <w:rsid w:val="004A3992"/>
    <w:rsid w:val="004A4005"/>
    <w:rsid w:val="004A44E1"/>
    <w:rsid w:val="004A4B09"/>
    <w:rsid w:val="004A6CB2"/>
    <w:rsid w:val="004B0552"/>
    <w:rsid w:val="004B09B6"/>
    <w:rsid w:val="004B0D41"/>
    <w:rsid w:val="004B10E2"/>
    <w:rsid w:val="004B1ACF"/>
    <w:rsid w:val="004B28FE"/>
    <w:rsid w:val="004B29CD"/>
    <w:rsid w:val="004B3312"/>
    <w:rsid w:val="004B337F"/>
    <w:rsid w:val="004B3498"/>
    <w:rsid w:val="004B3531"/>
    <w:rsid w:val="004B38F1"/>
    <w:rsid w:val="004B3D5C"/>
    <w:rsid w:val="004B4C7A"/>
    <w:rsid w:val="004B6114"/>
    <w:rsid w:val="004B6AA4"/>
    <w:rsid w:val="004B74F5"/>
    <w:rsid w:val="004B7A61"/>
    <w:rsid w:val="004C0466"/>
    <w:rsid w:val="004C0602"/>
    <w:rsid w:val="004C0655"/>
    <w:rsid w:val="004C0AAF"/>
    <w:rsid w:val="004C1BBE"/>
    <w:rsid w:val="004C28C6"/>
    <w:rsid w:val="004C2CCC"/>
    <w:rsid w:val="004C389C"/>
    <w:rsid w:val="004C41B3"/>
    <w:rsid w:val="004C421B"/>
    <w:rsid w:val="004C467E"/>
    <w:rsid w:val="004C48DD"/>
    <w:rsid w:val="004C6860"/>
    <w:rsid w:val="004C7563"/>
    <w:rsid w:val="004C75C6"/>
    <w:rsid w:val="004C7D78"/>
    <w:rsid w:val="004C7E8C"/>
    <w:rsid w:val="004D2AC9"/>
    <w:rsid w:val="004D2AE8"/>
    <w:rsid w:val="004D2C13"/>
    <w:rsid w:val="004D2D0A"/>
    <w:rsid w:val="004D2F3E"/>
    <w:rsid w:val="004D3C7E"/>
    <w:rsid w:val="004D3D62"/>
    <w:rsid w:val="004D3F50"/>
    <w:rsid w:val="004D4CAB"/>
    <w:rsid w:val="004D579E"/>
    <w:rsid w:val="004D5CF1"/>
    <w:rsid w:val="004D5DC8"/>
    <w:rsid w:val="004D643F"/>
    <w:rsid w:val="004D69D2"/>
    <w:rsid w:val="004E0098"/>
    <w:rsid w:val="004E058B"/>
    <w:rsid w:val="004E0672"/>
    <w:rsid w:val="004E081C"/>
    <w:rsid w:val="004E0C10"/>
    <w:rsid w:val="004E1362"/>
    <w:rsid w:val="004E1551"/>
    <w:rsid w:val="004E1BAC"/>
    <w:rsid w:val="004E1C04"/>
    <w:rsid w:val="004E1EB7"/>
    <w:rsid w:val="004E2048"/>
    <w:rsid w:val="004E2448"/>
    <w:rsid w:val="004E2A9A"/>
    <w:rsid w:val="004E2DD3"/>
    <w:rsid w:val="004E2FEA"/>
    <w:rsid w:val="004E305E"/>
    <w:rsid w:val="004E325F"/>
    <w:rsid w:val="004E387D"/>
    <w:rsid w:val="004E3AEA"/>
    <w:rsid w:val="004E42D2"/>
    <w:rsid w:val="004E58E2"/>
    <w:rsid w:val="004E59BC"/>
    <w:rsid w:val="004E6D78"/>
    <w:rsid w:val="004E6EC6"/>
    <w:rsid w:val="004F06FA"/>
    <w:rsid w:val="004F0725"/>
    <w:rsid w:val="004F0D8E"/>
    <w:rsid w:val="004F1120"/>
    <w:rsid w:val="004F1A3D"/>
    <w:rsid w:val="004F2122"/>
    <w:rsid w:val="004F294C"/>
    <w:rsid w:val="004F3413"/>
    <w:rsid w:val="004F38AE"/>
    <w:rsid w:val="004F3C7C"/>
    <w:rsid w:val="004F3E1C"/>
    <w:rsid w:val="004F483A"/>
    <w:rsid w:val="004F51A4"/>
    <w:rsid w:val="004F6280"/>
    <w:rsid w:val="004F697C"/>
    <w:rsid w:val="004F6CED"/>
    <w:rsid w:val="004F7112"/>
    <w:rsid w:val="004F7A32"/>
    <w:rsid w:val="00500DB6"/>
    <w:rsid w:val="005016A8"/>
    <w:rsid w:val="00501B07"/>
    <w:rsid w:val="00501EA8"/>
    <w:rsid w:val="005029EE"/>
    <w:rsid w:val="005031FD"/>
    <w:rsid w:val="005037FC"/>
    <w:rsid w:val="00503848"/>
    <w:rsid w:val="00503D14"/>
    <w:rsid w:val="00504736"/>
    <w:rsid w:val="00504B55"/>
    <w:rsid w:val="00504C1F"/>
    <w:rsid w:val="0050614A"/>
    <w:rsid w:val="00507E2A"/>
    <w:rsid w:val="005115D5"/>
    <w:rsid w:val="00511AEF"/>
    <w:rsid w:val="00511DCA"/>
    <w:rsid w:val="005135D9"/>
    <w:rsid w:val="00513FA8"/>
    <w:rsid w:val="005145BB"/>
    <w:rsid w:val="00514B2C"/>
    <w:rsid w:val="00515120"/>
    <w:rsid w:val="00516B82"/>
    <w:rsid w:val="00517E44"/>
    <w:rsid w:val="00520787"/>
    <w:rsid w:val="005214A7"/>
    <w:rsid w:val="00521B2B"/>
    <w:rsid w:val="00521C9C"/>
    <w:rsid w:val="005222F5"/>
    <w:rsid w:val="00522580"/>
    <w:rsid w:val="00522C80"/>
    <w:rsid w:val="005233A6"/>
    <w:rsid w:val="00523C28"/>
    <w:rsid w:val="00523CFD"/>
    <w:rsid w:val="0052474E"/>
    <w:rsid w:val="005259ED"/>
    <w:rsid w:val="005262F9"/>
    <w:rsid w:val="0052686D"/>
    <w:rsid w:val="00526952"/>
    <w:rsid w:val="00526BBC"/>
    <w:rsid w:val="00526D3E"/>
    <w:rsid w:val="00527814"/>
    <w:rsid w:val="00530302"/>
    <w:rsid w:val="00530C0E"/>
    <w:rsid w:val="00530D24"/>
    <w:rsid w:val="00530FF8"/>
    <w:rsid w:val="0053194D"/>
    <w:rsid w:val="005320C7"/>
    <w:rsid w:val="005322F8"/>
    <w:rsid w:val="00533167"/>
    <w:rsid w:val="00533708"/>
    <w:rsid w:val="00533AB7"/>
    <w:rsid w:val="005350A0"/>
    <w:rsid w:val="00535A9F"/>
    <w:rsid w:val="00536900"/>
    <w:rsid w:val="00536D4D"/>
    <w:rsid w:val="00536E3F"/>
    <w:rsid w:val="00537472"/>
    <w:rsid w:val="00537610"/>
    <w:rsid w:val="00537A46"/>
    <w:rsid w:val="005405BA"/>
    <w:rsid w:val="005416E5"/>
    <w:rsid w:val="00542C67"/>
    <w:rsid w:val="00542C73"/>
    <w:rsid w:val="0054377D"/>
    <w:rsid w:val="00543953"/>
    <w:rsid w:val="00543A76"/>
    <w:rsid w:val="00543FDE"/>
    <w:rsid w:val="0054402C"/>
    <w:rsid w:val="00545A3D"/>
    <w:rsid w:val="00545E73"/>
    <w:rsid w:val="005464F0"/>
    <w:rsid w:val="00546E1B"/>
    <w:rsid w:val="0054714D"/>
    <w:rsid w:val="005474D7"/>
    <w:rsid w:val="005476F7"/>
    <w:rsid w:val="00547743"/>
    <w:rsid w:val="00547873"/>
    <w:rsid w:val="005509C9"/>
    <w:rsid w:val="00550D92"/>
    <w:rsid w:val="00550EB3"/>
    <w:rsid w:val="005511AE"/>
    <w:rsid w:val="00551749"/>
    <w:rsid w:val="00552F3F"/>
    <w:rsid w:val="00554629"/>
    <w:rsid w:val="0055520C"/>
    <w:rsid w:val="0055595D"/>
    <w:rsid w:val="005561FD"/>
    <w:rsid w:val="005568EB"/>
    <w:rsid w:val="00556DB2"/>
    <w:rsid w:val="005578B6"/>
    <w:rsid w:val="005607F5"/>
    <w:rsid w:val="005607FC"/>
    <w:rsid w:val="005609BA"/>
    <w:rsid w:val="00561764"/>
    <w:rsid w:val="00561FC6"/>
    <w:rsid w:val="00562477"/>
    <w:rsid w:val="00562E3E"/>
    <w:rsid w:val="00563999"/>
    <w:rsid w:val="00565100"/>
    <w:rsid w:val="0056560C"/>
    <w:rsid w:val="005667AD"/>
    <w:rsid w:val="005670BF"/>
    <w:rsid w:val="0057040A"/>
    <w:rsid w:val="005706B5"/>
    <w:rsid w:val="00571A9A"/>
    <w:rsid w:val="00571B40"/>
    <w:rsid w:val="00572CC3"/>
    <w:rsid w:val="00573C39"/>
    <w:rsid w:val="0057476C"/>
    <w:rsid w:val="0057502B"/>
    <w:rsid w:val="005750C8"/>
    <w:rsid w:val="00575958"/>
    <w:rsid w:val="00575D3F"/>
    <w:rsid w:val="00576535"/>
    <w:rsid w:val="0057679C"/>
    <w:rsid w:val="00576DC6"/>
    <w:rsid w:val="00577576"/>
    <w:rsid w:val="005777B0"/>
    <w:rsid w:val="00577A5F"/>
    <w:rsid w:val="00577A8B"/>
    <w:rsid w:val="00577CDF"/>
    <w:rsid w:val="00577E2A"/>
    <w:rsid w:val="00580805"/>
    <w:rsid w:val="00581266"/>
    <w:rsid w:val="005813AC"/>
    <w:rsid w:val="00581446"/>
    <w:rsid w:val="00581962"/>
    <w:rsid w:val="0058297E"/>
    <w:rsid w:val="0058394B"/>
    <w:rsid w:val="005841F1"/>
    <w:rsid w:val="005847AF"/>
    <w:rsid w:val="005856AD"/>
    <w:rsid w:val="00585E01"/>
    <w:rsid w:val="005867CB"/>
    <w:rsid w:val="00586D12"/>
    <w:rsid w:val="00591771"/>
    <w:rsid w:val="00592EA9"/>
    <w:rsid w:val="00594091"/>
    <w:rsid w:val="0059416E"/>
    <w:rsid w:val="00594596"/>
    <w:rsid w:val="00594E3A"/>
    <w:rsid w:val="00595B8C"/>
    <w:rsid w:val="00596A92"/>
    <w:rsid w:val="00596C45"/>
    <w:rsid w:val="005975A3"/>
    <w:rsid w:val="00597D21"/>
    <w:rsid w:val="005A0AAD"/>
    <w:rsid w:val="005A0B48"/>
    <w:rsid w:val="005A1A80"/>
    <w:rsid w:val="005A1D1E"/>
    <w:rsid w:val="005A1E6F"/>
    <w:rsid w:val="005A26CE"/>
    <w:rsid w:val="005A2C67"/>
    <w:rsid w:val="005A348F"/>
    <w:rsid w:val="005A4BCA"/>
    <w:rsid w:val="005A53D7"/>
    <w:rsid w:val="005A5DB1"/>
    <w:rsid w:val="005A693A"/>
    <w:rsid w:val="005A751D"/>
    <w:rsid w:val="005B0949"/>
    <w:rsid w:val="005B0ED8"/>
    <w:rsid w:val="005B1188"/>
    <w:rsid w:val="005B11F5"/>
    <w:rsid w:val="005B1A89"/>
    <w:rsid w:val="005B1B73"/>
    <w:rsid w:val="005B2518"/>
    <w:rsid w:val="005B2705"/>
    <w:rsid w:val="005B2BFD"/>
    <w:rsid w:val="005B30B2"/>
    <w:rsid w:val="005B310A"/>
    <w:rsid w:val="005B3DDC"/>
    <w:rsid w:val="005B5054"/>
    <w:rsid w:val="005B5970"/>
    <w:rsid w:val="005B6D8C"/>
    <w:rsid w:val="005B70D3"/>
    <w:rsid w:val="005B755C"/>
    <w:rsid w:val="005B7CCE"/>
    <w:rsid w:val="005B7DA8"/>
    <w:rsid w:val="005B7DC2"/>
    <w:rsid w:val="005B7E6C"/>
    <w:rsid w:val="005C09D3"/>
    <w:rsid w:val="005C0BDB"/>
    <w:rsid w:val="005C126E"/>
    <w:rsid w:val="005C199D"/>
    <w:rsid w:val="005C2E04"/>
    <w:rsid w:val="005C3807"/>
    <w:rsid w:val="005C3B5A"/>
    <w:rsid w:val="005C4B55"/>
    <w:rsid w:val="005C4E64"/>
    <w:rsid w:val="005C4F3A"/>
    <w:rsid w:val="005C54E7"/>
    <w:rsid w:val="005C5CB8"/>
    <w:rsid w:val="005C71D9"/>
    <w:rsid w:val="005C73F4"/>
    <w:rsid w:val="005C7D4B"/>
    <w:rsid w:val="005C7FAB"/>
    <w:rsid w:val="005D0810"/>
    <w:rsid w:val="005D123F"/>
    <w:rsid w:val="005D13FF"/>
    <w:rsid w:val="005D203C"/>
    <w:rsid w:val="005D2A15"/>
    <w:rsid w:val="005D2DB6"/>
    <w:rsid w:val="005D4017"/>
    <w:rsid w:val="005D4160"/>
    <w:rsid w:val="005D419D"/>
    <w:rsid w:val="005D477E"/>
    <w:rsid w:val="005D499C"/>
    <w:rsid w:val="005D4B94"/>
    <w:rsid w:val="005D4C6C"/>
    <w:rsid w:val="005D4D8B"/>
    <w:rsid w:val="005D50F7"/>
    <w:rsid w:val="005D56C1"/>
    <w:rsid w:val="005D67B9"/>
    <w:rsid w:val="005D6ED8"/>
    <w:rsid w:val="005E004F"/>
    <w:rsid w:val="005E0257"/>
    <w:rsid w:val="005E048F"/>
    <w:rsid w:val="005E08C3"/>
    <w:rsid w:val="005E1D50"/>
    <w:rsid w:val="005E1D76"/>
    <w:rsid w:val="005E2BA8"/>
    <w:rsid w:val="005E2DD2"/>
    <w:rsid w:val="005E39AF"/>
    <w:rsid w:val="005E4222"/>
    <w:rsid w:val="005E4938"/>
    <w:rsid w:val="005E4B56"/>
    <w:rsid w:val="005E5310"/>
    <w:rsid w:val="005E6333"/>
    <w:rsid w:val="005E6819"/>
    <w:rsid w:val="005E6DEF"/>
    <w:rsid w:val="005E7044"/>
    <w:rsid w:val="005F0456"/>
    <w:rsid w:val="005F0A2A"/>
    <w:rsid w:val="005F0E24"/>
    <w:rsid w:val="005F10B1"/>
    <w:rsid w:val="005F16D3"/>
    <w:rsid w:val="005F17EC"/>
    <w:rsid w:val="005F19CB"/>
    <w:rsid w:val="005F2380"/>
    <w:rsid w:val="005F26D0"/>
    <w:rsid w:val="005F2A85"/>
    <w:rsid w:val="005F37A9"/>
    <w:rsid w:val="005F3C34"/>
    <w:rsid w:val="005F4789"/>
    <w:rsid w:val="005F4B1F"/>
    <w:rsid w:val="005F5536"/>
    <w:rsid w:val="005F70D2"/>
    <w:rsid w:val="005F775E"/>
    <w:rsid w:val="00600FA3"/>
    <w:rsid w:val="0060106F"/>
    <w:rsid w:val="006014A4"/>
    <w:rsid w:val="00602B73"/>
    <w:rsid w:val="00602E29"/>
    <w:rsid w:val="006031E4"/>
    <w:rsid w:val="006042A5"/>
    <w:rsid w:val="00604D08"/>
    <w:rsid w:val="00606353"/>
    <w:rsid w:val="00606BAE"/>
    <w:rsid w:val="00606F52"/>
    <w:rsid w:val="006072A9"/>
    <w:rsid w:val="00607A81"/>
    <w:rsid w:val="0061061E"/>
    <w:rsid w:val="00610839"/>
    <w:rsid w:val="00610C3F"/>
    <w:rsid w:val="00610C60"/>
    <w:rsid w:val="0061117A"/>
    <w:rsid w:val="00611270"/>
    <w:rsid w:val="006120E1"/>
    <w:rsid w:val="0061214E"/>
    <w:rsid w:val="00613282"/>
    <w:rsid w:val="006137CA"/>
    <w:rsid w:val="00613C3C"/>
    <w:rsid w:val="00613D31"/>
    <w:rsid w:val="00614531"/>
    <w:rsid w:val="00614715"/>
    <w:rsid w:val="0061564B"/>
    <w:rsid w:val="00615925"/>
    <w:rsid w:val="00615E24"/>
    <w:rsid w:val="00616325"/>
    <w:rsid w:val="00616F59"/>
    <w:rsid w:val="006174FF"/>
    <w:rsid w:val="0061787C"/>
    <w:rsid w:val="00620B4A"/>
    <w:rsid w:val="00620D18"/>
    <w:rsid w:val="00621133"/>
    <w:rsid w:val="0062123B"/>
    <w:rsid w:val="00621B0C"/>
    <w:rsid w:val="00621FE8"/>
    <w:rsid w:val="00622692"/>
    <w:rsid w:val="00622717"/>
    <w:rsid w:val="006229E4"/>
    <w:rsid w:val="00622AD7"/>
    <w:rsid w:val="00623396"/>
    <w:rsid w:val="00623BF5"/>
    <w:rsid w:val="006246D0"/>
    <w:rsid w:val="0062488F"/>
    <w:rsid w:val="00624F47"/>
    <w:rsid w:val="00625409"/>
    <w:rsid w:val="00625925"/>
    <w:rsid w:val="006259EC"/>
    <w:rsid w:val="00625F30"/>
    <w:rsid w:val="006269AE"/>
    <w:rsid w:val="00626A43"/>
    <w:rsid w:val="00627321"/>
    <w:rsid w:val="0063004C"/>
    <w:rsid w:val="006300BE"/>
    <w:rsid w:val="00630747"/>
    <w:rsid w:val="006310B1"/>
    <w:rsid w:val="00631584"/>
    <w:rsid w:val="0063195A"/>
    <w:rsid w:val="0063195E"/>
    <w:rsid w:val="00631B2F"/>
    <w:rsid w:val="00631CDA"/>
    <w:rsid w:val="006320F1"/>
    <w:rsid w:val="006327D0"/>
    <w:rsid w:val="006328A6"/>
    <w:rsid w:val="00632A2C"/>
    <w:rsid w:val="00633087"/>
    <w:rsid w:val="0063351F"/>
    <w:rsid w:val="00634469"/>
    <w:rsid w:val="006347C1"/>
    <w:rsid w:val="00634DF4"/>
    <w:rsid w:val="00635BA5"/>
    <w:rsid w:val="0063601E"/>
    <w:rsid w:val="00636190"/>
    <w:rsid w:val="006363DB"/>
    <w:rsid w:val="006365E4"/>
    <w:rsid w:val="00636666"/>
    <w:rsid w:val="00637D2D"/>
    <w:rsid w:val="00637E40"/>
    <w:rsid w:val="00637F32"/>
    <w:rsid w:val="0064022C"/>
    <w:rsid w:val="00640988"/>
    <w:rsid w:val="00640FAB"/>
    <w:rsid w:val="00641303"/>
    <w:rsid w:val="00641667"/>
    <w:rsid w:val="00641941"/>
    <w:rsid w:val="00641F46"/>
    <w:rsid w:val="00641FC7"/>
    <w:rsid w:val="006420EA"/>
    <w:rsid w:val="006420EF"/>
    <w:rsid w:val="00642EEE"/>
    <w:rsid w:val="00643A03"/>
    <w:rsid w:val="00643BAF"/>
    <w:rsid w:val="00643F18"/>
    <w:rsid w:val="006448F9"/>
    <w:rsid w:val="00644D85"/>
    <w:rsid w:val="00644DA6"/>
    <w:rsid w:val="006468D2"/>
    <w:rsid w:val="00647302"/>
    <w:rsid w:val="006512CA"/>
    <w:rsid w:val="00651C3C"/>
    <w:rsid w:val="00651F48"/>
    <w:rsid w:val="006521BE"/>
    <w:rsid w:val="00652A23"/>
    <w:rsid w:val="00652D9B"/>
    <w:rsid w:val="00652FDB"/>
    <w:rsid w:val="006538B0"/>
    <w:rsid w:val="006542FC"/>
    <w:rsid w:val="00654C4F"/>
    <w:rsid w:val="00655365"/>
    <w:rsid w:val="00656473"/>
    <w:rsid w:val="00656D35"/>
    <w:rsid w:val="00656DFB"/>
    <w:rsid w:val="006571EB"/>
    <w:rsid w:val="00657FC4"/>
    <w:rsid w:val="006602CA"/>
    <w:rsid w:val="006611CD"/>
    <w:rsid w:val="00661235"/>
    <w:rsid w:val="00661F86"/>
    <w:rsid w:val="00662640"/>
    <w:rsid w:val="00662E2B"/>
    <w:rsid w:val="006636A3"/>
    <w:rsid w:val="0066395A"/>
    <w:rsid w:val="00664111"/>
    <w:rsid w:val="00664343"/>
    <w:rsid w:val="006646A8"/>
    <w:rsid w:val="006651F6"/>
    <w:rsid w:val="006652BC"/>
    <w:rsid w:val="00665A77"/>
    <w:rsid w:val="00665B0E"/>
    <w:rsid w:val="006661C6"/>
    <w:rsid w:val="00667653"/>
    <w:rsid w:val="00667F7E"/>
    <w:rsid w:val="00670284"/>
    <w:rsid w:val="00670B1A"/>
    <w:rsid w:val="006712A1"/>
    <w:rsid w:val="006719A2"/>
    <w:rsid w:val="00672951"/>
    <w:rsid w:val="00674382"/>
    <w:rsid w:val="00674A4C"/>
    <w:rsid w:val="00674C4F"/>
    <w:rsid w:val="00674C62"/>
    <w:rsid w:val="00675EF9"/>
    <w:rsid w:val="006765F5"/>
    <w:rsid w:val="006766D0"/>
    <w:rsid w:val="00676C2A"/>
    <w:rsid w:val="00680302"/>
    <w:rsid w:val="0068041A"/>
    <w:rsid w:val="006804E1"/>
    <w:rsid w:val="00680585"/>
    <w:rsid w:val="00680B76"/>
    <w:rsid w:val="00681061"/>
    <w:rsid w:val="006817A2"/>
    <w:rsid w:val="00681F7C"/>
    <w:rsid w:val="00683953"/>
    <w:rsid w:val="0068422F"/>
    <w:rsid w:val="006847B5"/>
    <w:rsid w:val="006853A9"/>
    <w:rsid w:val="00685B93"/>
    <w:rsid w:val="006866E9"/>
    <w:rsid w:val="00687B0A"/>
    <w:rsid w:val="00690922"/>
    <w:rsid w:val="00691C48"/>
    <w:rsid w:val="00691CA6"/>
    <w:rsid w:val="00693B18"/>
    <w:rsid w:val="0069497D"/>
    <w:rsid w:val="0069499B"/>
    <w:rsid w:val="00695291"/>
    <w:rsid w:val="0069554C"/>
    <w:rsid w:val="00695D19"/>
    <w:rsid w:val="00696064"/>
    <w:rsid w:val="00696F13"/>
    <w:rsid w:val="00697D2C"/>
    <w:rsid w:val="006A04C6"/>
    <w:rsid w:val="006A0AA5"/>
    <w:rsid w:val="006A0F81"/>
    <w:rsid w:val="006A144A"/>
    <w:rsid w:val="006A14CA"/>
    <w:rsid w:val="006A1C63"/>
    <w:rsid w:val="006A22A1"/>
    <w:rsid w:val="006A25D7"/>
    <w:rsid w:val="006A2D74"/>
    <w:rsid w:val="006A39FD"/>
    <w:rsid w:val="006A44B1"/>
    <w:rsid w:val="006A458E"/>
    <w:rsid w:val="006A5720"/>
    <w:rsid w:val="006A6225"/>
    <w:rsid w:val="006A6ADF"/>
    <w:rsid w:val="006A6B8D"/>
    <w:rsid w:val="006A7AB4"/>
    <w:rsid w:val="006B0784"/>
    <w:rsid w:val="006B0D5D"/>
    <w:rsid w:val="006B2AEB"/>
    <w:rsid w:val="006B397D"/>
    <w:rsid w:val="006B433A"/>
    <w:rsid w:val="006B4A99"/>
    <w:rsid w:val="006B50F3"/>
    <w:rsid w:val="006B55E3"/>
    <w:rsid w:val="006B58EE"/>
    <w:rsid w:val="006B593D"/>
    <w:rsid w:val="006B5E98"/>
    <w:rsid w:val="006B6A79"/>
    <w:rsid w:val="006C156B"/>
    <w:rsid w:val="006C1764"/>
    <w:rsid w:val="006C1E0B"/>
    <w:rsid w:val="006C2E02"/>
    <w:rsid w:val="006C31F6"/>
    <w:rsid w:val="006C3938"/>
    <w:rsid w:val="006C425F"/>
    <w:rsid w:val="006C4329"/>
    <w:rsid w:val="006C4341"/>
    <w:rsid w:val="006C559F"/>
    <w:rsid w:val="006C65AA"/>
    <w:rsid w:val="006C6725"/>
    <w:rsid w:val="006C756C"/>
    <w:rsid w:val="006C7BDC"/>
    <w:rsid w:val="006D022C"/>
    <w:rsid w:val="006D0B05"/>
    <w:rsid w:val="006D21A2"/>
    <w:rsid w:val="006D3C44"/>
    <w:rsid w:val="006D46A5"/>
    <w:rsid w:val="006D4754"/>
    <w:rsid w:val="006D50E7"/>
    <w:rsid w:val="006D515A"/>
    <w:rsid w:val="006D622A"/>
    <w:rsid w:val="006D6656"/>
    <w:rsid w:val="006D6E4E"/>
    <w:rsid w:val="006E0824"/>
    <w:rsid w:val="006E0A95"/>
    <w:rsid w:val="006E0BD2"/>
    <w:rsid w:val="006E0F98"/>
    <w:rsid w:val="006E17E3"/>
    <w:rsid w:val="006E1C4A"/>
    <w:rsid w:val="006E277D"/>
    <w:rsid w:val="006E2DF2"/>
    <w:rsid w:val="006E2F9F"/>
    <w:rsid w:val="006E39FB"/>
    <w:rsid w:val="006E3DA8"/>
    <w:rsid w:val="006E4B98"/>
    <w:rsid w:val="006E5065"/>
    <w:rsid w:val="006E6EC9"/>
    <w:rsid w:val="006E70B8"/>
    <w:rsid w:val="006E79B3"/>
    <w:rsid w:val="006F04F2"/>
    <w:rsid w:val="006F1098"/>
    <w:rsid w:val="006F15AA"/>
    <w:rsid w:val="006F1947"/>
    <w:rsid w:val="006F206B"/>
    <w:rsid w:val="006F23AF"/>
    <w:rsid w:val="006F2A6C"/>
    <w:rsid w:val="006F3081"/>
    <w:rsid w:val="006F30BD"/>
    <w:rsid w:val="006F30DB"/>
    <w:rsid w:val="006F4046"/>
    <w:rsid w:val="006F51F2"/>
    <w:rsid w:val="006F58F0"/>
    <w:rsid w:val="006F6323"/>
    <w:rsid w:val="006F6876"/>
    <w:rsid w:val="006F6B63"/>
    <w:rsid w:val="006F705A"/>
    <w:rsid w:val="00700A96"/>
    <w:rsid w:val="00700EEF"/>
    <w:rsid w:val="007016AE"/>
    <w:rsid w:val="007029D0"/>
    <w:rsid w:val="00702C5F"/>
    <w:rsid w:val="0070345E"/>
    <w:rsid w:val="0070376F"/>
    <w:rsid w:val="007042AA"/>
    <w:rsid w:val="007043C1"/>
    <w:rsid w:val="007046D9"/>
    <w:rsid w:val="00704E84"/>
    <w:rsid w:val="00705017"/>
    <w:rsid w:val="0070611B"/>
    <w:rsid w:val="007062C5"/>
    <w:rsid w:val="0070636C"/>
    <w:rsid w:val="00706C1D"/>
    <w:rsid w:val="00707F57"/>
    <w:rsid w:val="00710AD5"/>
    <w:rsid w:val="007117AB"/>
    <w:rsid w:val="00711AA7"/>
    <w:rsid w:val="00711E8A"/>
    <w:rsid w:val="00712751"/>
    <w:rsid w:val="0071313F"/>
    <w:rsid w:val="00713707"/>
    <w:rsid w:val="007139C5"/>
    <w:rsid w:val="00713E09"/>
    <w:rsid w:val="00714C88"/>
    <w:rsid w:val="00714E30"/>
    <w:rsid w:val="007153FB"/>
    <w:rsid w:val="00715EF5"/>
    <w:rsid w:val="007163A7"/>
    <w:rsid w:val="007164A3"/>
    <w:rsid w:val="00716916"/>
    <w:rsid w:val="00716F24"/>
    <w:rsid w:val="007177EA"/>
    <w:rsid w:val="00720565"/>
    <w:rsid w:val="007205C8"/>
    <w:rsid w:val="0072122A"/>
    <w:rsid w:val="00721535"/>
    <w:rsid w:val="0072197E"/>
    <w:rsid w:val="00722297"/>
    <w:rsid w:val="00722684"/>
    <w:rsid w:val="007232E6"/>
    <w:rsid w:val="0072371B"/>
    <w:rsid w:val="007239DF"/>
    <w:rsid w:val="00723A5F"/>
    <w:rsid w:val="007250C7"/>
    <w:rsid w:val="00725F76"/>
    <w:rsid w:val="00726A83"/>
    <w:rsid w:val="0072707B"/>
    <w:rsid w:val="00727178"/>
    <w:rsid w:val="007274B3"/>
    <w:rsid w:val="0072774E"/>
    <w:rsid w:val="00727A1A"/>
    <w:rsid w:val="0073084B"/>
    <w:rsid w:val="007308D9"/>
    <w:rsid w:val="007317BB"/>
    <w:rsid w:val="00731863"/>
    <w:rsid w:val="007319A7"/>
    <w:rsid w:val="00731ADC"/>
    <w:rsid w:val="00732158"/>
    <w:rsid w:val="007327AD"/>
    <w:rsid w:val="0073326B"/>
    <w:rsid w:val="0073359A"/>
    <w:rsid w:val="00733628"/>
    <w:rsid w:val="00733BDB"/>
    <w:rsid w:val="0073530A"/>
    <w:rsid w:val="00735A26"/>
    <w:rsid w:val="007369BD"/>
    <w:rsid w:val="00736C24"/>
    <w:rsid w:val="00736FE4"/>
    <w:rsid w:val="00737D63"/>
    <w:rsid w:val="00737E11"/>
    <w:rsid w:val="00737EF0"/>
    <w:rsid w:val="00740201"/>
    <w:rsid w:val="00740C10"/>
    <w:rsid w:val="0074119C"/>
    <w:rsid w:val="007419FF"/>
    <w:rsid w:val="00742A75"/>
    <w:rsid w:val="00742B1B"/>
    <w:rsid w:val="00742D5E"/>
    <w:rsid w:val="00742EC7"/>
    <w:rsid w:val="0074365E"/>
    <w:rsid w:val="00744062"/>
    <w:rsid w:val="007446B3"/>
    <w:rsid w:val="00744B28"/>
    <w:rsid w:val="0074517D"/>
    <w:rsid w:val="007455B8"/>
    <w:rsid w:val="0074627D"/>
    <w:rsid w:val="0074648A"/>
    <w:rsid w:val="007469BE"/>
    <w:rsid w:val="007476D8"/>
    <w:rsid w:val="00750759"/>
    <w:rsid w:val="007511FB"/>
    <w:rsid w:val="007513EB"/>
    <w:rsid w:val="00751FD3"/>
    <w:rsid w:val="00752B9C"/>
    <w:rsid w:val="00752E3E"/>
    <w:rsid w:val="00754BEA"/>
    <w:rsid w:val="00755514"/>
    <w:rsid w:val="0075561F"/>
    <w:rsid w:val="0075691C"/>
    <w:rsid w:val="00756FCA"/>
    <w:rsid w:val="00757266"/>
    <w:rsid w:val="00757684"/>
    <w:rsid w:val="007578B3"/>
    <w:rsid w:val="00757C53"/>
    <w:rsid w:val="00760789"/>
    <w:rsid w:val="00760AD1"/>
    <w:rsid w:val="00761329"/>
    <w:rsid w:val="00762127"/>
    <w:rsid w:val="007638B2"/>
    <w:rsid w:val="00763EC4"/>
    <w:rsid w:val="00764259"/>
    <w:rsid w:val="00765AE6"/>
    <w:rsid w:val="00765F00"/>
    <w:rsid w:val="007660EA"/>
    <w:rsid w:val="0076735B"/>
    <w:rsid w:val="007673B1"/>
    <w:rsid w:val="00767927"/>
    <w:rsid w:val="007719FC"/>
    <w:rsid w:val="00771A01"/>
    <w:rsid w:val="00771CC4"/>
    <w:rsid w:val="00771F53"/>
    <w:rsid w:val="007726B7"/>
    <w:rsid w:val="00774DDB"/>
    <w:rsid w:val="00774FCF"/>
    <w:rsid w:val="007750B2"/>
    <w:rsid w:val="00775422"/>
    <w:rsid w:val="00775BCE"/>
    <w:rsid w:val="007764A1"/>
    <w:rsid w:val="007768F4"/>
    <w:rsid w:val="00777705"/>
    <w:rsid w:val="00780864"/>
    <w:rsid w:val="00780D65"/>
    <w:rsid w:val="00781356"/>
    <w:rsid w:val="00781B39"/>
    <w:rsid w:val="00781BC2"/>
    <w:rsid w:val="0078266A"/>
    <w:rsid w:val="0078354D"/>
    <w:rsid w:val="0078422C"/>
    <w:rsid w:val="00784415"/>
    <w:rsid w:val="007858B8"/>
    <w:rsid w:val="00785EB0"/>
    <w:rsid w:val="00785ECF"/>
    <w:rsid w:val="0078680D"/>
    <w:rsid w:val="00787543"/>
    <w:rsid w:val="00787AE3"/>
    <w:rsid w:val="00790918"/>
    <w:rsid w:val="00790CE5"/>
    <w:rsid w:val="00790FE5"/>
    <w:rsid w:val="00791C04"/>
    <w:rsid w:val="00791CC2"/>
    <w:rsid w:val="00792D23"/>
    <w:rsid w:val="00792F48"/>
    <w:rsid w:val="007937CB"/>
    <w:rsid w:val="007946B0"/>
    <w:rsid w:val="00795305"/>
    <w:rsid w:val="00796312"/>
    <w:rsid w:val="00796354"/>
    <w:rsid w:val="00796AAC"/>
    <w:rsid w:val="00797EAD"/>
    <w:rsid w:val="00797FA4"/>
    <w:rsid w:val="00797FB1"/>
    <w:rsid w:val="007A0830"/>
    <w:rsid w:val="007A0C9B"/>
    <w:rsid w:val="007A0CC4"/>
    <w:rsid w:val="007A1649"/>
    <w:rsid w:val="007A2E34"/>
    <w:rsid w:val="007A2FC5"/>
    <w:rsid w:val="007A359C"/>
    <w:rsid w:val="007A3D63"/>
    <w:rsid w:val="007A40F2"/>
    <w:rsid w:val="007A4B89"/>
    <w:rsid w:val="007A4C1C"/>
    <w:rsid w:val="007A702A"/>
    <w:rsid w:val="007B0D08"/>
    <w:rsid w:val="007B1662"/>
    <w:rsid w:val="007B1935"/>
    <w:rsid w:val="007B1E9D"/>
    <w:rsid w:val="007B2C59"/>
    <w:rsid w:val="007B3DBB"/>
    <w:rsid w:val="007B43DA"/>
    <w:rsid w:val="007B4CF3"/>
    <w:rsid w:val="007B546A"/>
    <w:rsid w:val="007B570C"/>
    <w:rsid w:val="007B5A77"/>
    <w:rsid w:val="007B5F15"/>
    <w:rsid w:val="007B63D5"/>
    <w:rsid w:val="007B656E"/>
    <w:rsid w:val="007C06AF"/>
    <w:rsid w:val="007C0B66"/>
    <w:rsid w:val="007C0C8B"/>
    <w:rsid w:val="007C16D6"/>
    <w:rsid w:val="007C1FA6"/>
    <w:rsid w:val="007C3029"/>
    <w:rsid w:val="007C35BD"/>
    <w:rsid w:val="007C36CA"/>
    <w:rsid w:val="007C4176"/>
    <w:rsid w:val="007C443C"/>
    <w:rsid w:val="007C448F"/>
    <w:rsid w:val="007C5568"/>
    <w:rsid w:val="007C58EA"/>
    <w:rsid w:val="007C5C0C"/>
    <w:rsid w:val="007C62B7"/>
    <w:rsid w:val="007C764A"/>
    <w:rsid w:val="007C7B66"/>
    <w:rsid w:val="007D068B"/>
    <w:rsid w:val="007D0F25"/>
    <w:rsid w:val="007D10E8"/>
    <w:rsid w:val="007D1776"/>
    <w:rsid w:val="007D1AD5"/>
    <w:rsid w:val="007D1DFD"/>
    <w:rsid w:val="007D2A02"/>
    <w:rsid w:val="007D2A46"/>
    <w:rsid w:val="007D3580"/>
    <w:rsid w:val="007D370D"/>
    <w:rsid w:val="007D410C"/>
    <w:rsid w:val="007D5522"/>
    <w:rsid w:val="007D5D1F"/>
    <w:rsid w:val="007D64F6"/>
    <w:rsid w:val="007D689C"/>
    <w:rsid w:val="007D7AE9"/>
    <w:rsid w:val="007E00D7"/>
    <w:rsid w:val="007E021F"/>
    <w:rsid w:val="007E0352"/>
    <w:rsid w:val="007E03C0"/>
    <w:rsid w:val="007E0852"/>
    <w:rsid w:val="007E10E9"/>
    <w:rsid w:val="007E1945"/>
    <w:rsid w:val="007E1A10"/>
    <w:rsid w:val="007E2B96"/>
    <w:rsid w:val="007E2F3F"/>
    <w:rsid w:val="007E30DF"/>
    <w:rsid w:val="007E3CDE"/>
    <w:rsid w:val="007E43E4"/>
    <w:rsid w:val="007E478A"/>
    <w:rsid w:val="007E4B40"/>
    <w:rsid w:val="007E4F2E"/>
    <w:rsid w:val="007E545C"/>
    <w:rsid w:val="007E59F2"/>
    <w:rsid w:val="007E5E20"/>
    <w:rsid w:val="007E61CD"/>
    <w:rsid w:val="007E6778"/>
    <w:rsid w:val="007E6AA1"/>
    <w:rsid w:val="007E6EC9"/>
    <w:rsid w:val="007E716D"/>
    <w:rsid w:val="007E7322"/>
    <w:rsid w:val="007E762D"/>
    <w:rsid w:val="007E7AB1"/>
    <w:rsid w:val="007F05B1"/>
    <w:rsid w:val="007F0CC9"/>
    <w:rsid w:val="007F1610"/>
    <w:rsid w:val="007F1CDC"/>
    <w:rsid w:val="007F2450"/>
    <w:rsid w:val="007F2ED8"/>
    <w:rsid w:val="007F349E"/>
    <w:rsid w:val="007F3BA0"/>
    <w:rsid w:val="007F43CE"/>
    <w:rsid w:val="007F4DAC"/>
    <w:rsid w:val="007F5A15"/>
    <w:rsid w:val="007F5A96"/>
    <w:rsid w:val="007F5E4E"/>
    <w:rsid w:val="007F61DC"/>
    <w:rsid w:val="007F6332"/>
    <w:rsid w:val="007F72E4"/>
    <w:rsid w:val="007F79A7"/>
    <w:rsid w:val="007F79DF"/>
    <w:rsid w:val="007F7AA3"/>
    <w:rsid w:val="007F7B3A"/>
    <w:rsid w:val="007F7C13"/>
    <w:rsid w:val="007F7CC0"/>
    <w:rsid w:val="007F7DB8"/>
    <w:rsid w:val="007F7F62"/>
    <w:rsid w:val="008010DA"/>
    <w:rsid w:val="008019B8"/>
    <w:rsid w:val="00802182"/>
    <w:rsid w:val="008026C2"/>
    <w:rsid w:val="00802CB6"/>
    <w:rsid w:val="00802D4C"/>
    <w:rsid w:val="008033E6"/>
    <w:rsid w:val="00803565"/>
    <w:rsid w:val="00803612"/>
    <w:rsid w:val="008054F9"/>
    <w:rsid w:val="00805D5A"/>
    <w:rsid w:val="00806486"/>
    <w:rsid w:val="00806744"/>
    <w:rsid w:val="00806936"/>
    <w:rsid w:val="00806D41"/>
    <w:rsid w:val="00807F84"/>
    <w:rsid w:val="008107FF"/>
    <w:rsid w:val="008109DD"/>
    <w:rsid w:val="00810A5B"/>
    <w:rsid w:val="00810E74"/>
    <w:rsid w:val="00811212"/>
    <w:rsid w:val="00811280"/>
    <w:rsid w:val="00811B8B"/>
    <w:rsid w:val="00811EA4"/>
    <w:rsid w:val="0081257B"/>
    <w:rsid w:val="00812D35"/>
    <w:rsid w:val="00814351"/>
    <w:rsid w:val="008143F1"/>
    <w:rsid w:val="00814A65"/>
    <w:rsid w:val="00814B59"/>
    <w:rsid w:val="0081556A"/>
    <w:rsid w:val="00815C23"/>
    <w:rsid w:val="00815FFE"/>
    <w:rsid w:val="008170F5"/>
    <w:rsid w:val="0081711B"/>
    <w:rsid w:val="00817623"/>
    <w:rsid w:val="008178E2"/>
    <w:rsid w:val="0082028F"/>
    <w:rsid w:val="00820D56"/>
    <w:rsid w:val="008222C3"/>
    <w:rsid w:val="008226AF"/>
    <w:rsid w:val="008229BE"/>
    <w:rsid w:val="00823835"/>
    <w:rsid w:val="00824B3A"/>
    <w:rsid w:val="00824D32"/>
    <w:rsid w:val="0082511F"/>
    <w:rsid w:val="008251CB"/>
    <w:rsid w:val="0082559F"/>
    <w:rsid w:val="00825757"/>
    <w:rsid w:val="00825795"/>
    <w:rsid w:val="00825CF9"/>
    <w:rsid w:val="00826AC1"/>
    <w:rsid w:val="00826BC0"/>
    <w:rsid w:val="00831090"/>
    <w:rsid w:val="00831DBA"/>
    <w:rsid w:val="008320D7"/>
    <w:rsid w:val="00832F4E"/>
    <w:rsid w:val="008330FA"/>
    <w:rsid w:val="008338DF"/>
    <w:rsid w:val="008354A3"/>
    <w:rsid w:val="00836F72"/>
    <w:rsid w:val="008371A4"/>
    <w:rsid w:val="008373F9"/>
    <w:rsid w:val="00837652"/>
    <w:rsid w:val="00837D63"/>
    <w:rsid w:val="0084058A"/>
    <w:rsid w:val="00841556"/>
    <w:rsid w:val="00841A1C"/>
    <w:rsid w:val="0084277E"/>
    <w:rsid w:val="00842A43"/>
    <w:rsid w:val="00843274"/>
    <w:rsid w:val="00843344"/>
    <w:rsid w:val="0084363F"/>
    <w:rsid w:val="00843817"/>
    <w:rsid w:val="0084475E"/>
    <w:rsid w:val="008453BE"/>
    <w:rsid w:val="00845894"/>
    <w:rsid w:val="0084655B"/>
    <w:rsid w:val="00846BB0"/>
    <w:rsid w:val="0084723F"/>
    <w:rsid w:val="00847A75"/>
    <w:rsid w:val="00850B14"/>
    <w:rsid w:val="00851383"/>
    <w:rsid w:val="00851563"/>
    <w:rsid w:val="00851688"/>
    <w:rsid w:val="00851DB9"/>
    <w:rsid w:val="00851F82"/>
    <w:rsid w:val="008522C4"/>
    <w:rsid w:val="00852BB2"/>
    <w:rsid w:val="00852C97"/>
    <w:rsid w:val="00852EDF"/>
    <w:rsid w:val="00854769"/>
    <w:rsid w:val="00854C55"/>
    <w:rsid w:val="00855855"/>
    <w:rsid w:val="00855883"/>
    <w:rsid w:val="008558AA"/>
    <w:rsid w:val="00856461"/>
    <w:rsid w:val="00856C5C"/>
    <w:rsid w:val="00856EDA"/>
    <w:rsid w:val="0086067D"/>
    <w:rsid w:val="008608D5"/>
    <w:rsid w:val="0086134D"/>
    <w:rsid w:val="008619CD"/>
    <w:rsid w:val="00861AD4"/>
    <w:rsid w:val="00861C2D"/>
    <w:rsid w:val="008628DE"/>
    <w:rsid w:val="008635C0"/>
    <w:rsid w:val="00863B57"/>
    <w:rsid w:val="008640B5"/>
    <w:rsid w:val="0086431E"/>
    <w:rsid w:val="00864D9E"/>
    <w:rsid w:val="00864F67"/>
    <w:rsid w:val="00865C51"/>
    <w:rsid w:val="008665CC"/>
    <w:rsid w:val="0086667B"/>
    <w:rsid w:val="00866759"/>
    <w:rsid w:val="00866CFB"/>
    <w:rsid w:val="0086740D"/>
    <w:rsid w:val="00867974"/>
    <w:rsid w:val="00870F0E"/>
    <w:rsid w:val="00870FB5"/>
    <w:rsid w:val="0087102A"/>
    <w:rsid w:val="008711C0"/>
    <w:rsid w:val="00872A94"/>
    <w:rsid w:val="00872F4B"/>
    <w:rsid w:val="008731B3"/>
    <w:rsid w:val="0087346C"/>
    <w:rsid w:val="00873DCC"/>
    <w:rsid w:val="00874516"/>
    <w:rsid w:val="0087491F"/>
    <w:rsid w:val="008750A5"/>
    <w:rsid w:val="0087575D"/>
    <w:rsid w:val="008758BD"/>
    <w:rsid w:val="008763C5"/>
    <w:rsid w:val="00877237"/>
    <w:rsid w:val="0087789B"/>
    <w:rsid w:val="00877F78"/>
    <w:rsid w:val="008815FE"/>
    <w:rsid w:val="00882270"/>
    <w:rsid w:val="00883CD8"/>
    <w:rsid w:val="00883E98"/>
    <w:rsid w:val="00883FB3"/>
    <w:rsid w:val="008845C4"/>
    <w:rsid w:val="00884B45"/>
    <w:rsid w:val="00884E12"/>
    <w:rsid w:val="008852F3"/>
    <w:rsid w:val="00885B65"/>
    <w:rsid w:val="00885C08"/>
    <w:rsid w:val="00886876"/>
    <w:rsid w:val="00886BB4"/>
    <w:rsid w:val="008879D0"/>
    <w:rsid w:val="00887F79"/>
    <w:rsid w:val="00890300"/>
    <w:rsid w:val="00890E6E"/>
    <w:rsid w:val="00890E75"/>
    <w:rsid w:val="0089106F"/>
    <w:rsid w:val="00891580"/>
    <w:rsid w:val="00891765"/>
    <w:rsid w:val="008917C3"/>
    <w:rsid w:val="008917D8"/>
    <w:rsid w:val="00891F65"/>
    <w:rsid w:val="00892ED7"/>
    <w:rsid w:val="00892F6F"/>
    <w:rsid w:val="00893252"/>
    <w:rsid w:val="008938AC"/>
    <w:rsid w:val="00893E3B"/>
    <w:rsid w:val="00894601"/>
    <w:rsid w:val="00894B1A"/>
    <w:rsid w:val="00895403"/>
    <w:rsid w:val="00896930"/>
    <w:rsid w:val="00896E8D"/>
    <w:rsid w:val="00897757"/>
    <w:rsid w:val="008A02F4"/>
    <w:rsid w:val="008A08C6"/>
    <w:rsid w:val="008A0B17"/>
    <w:rsid w:val="008A0CDC"/>
    <w:rsid w:val="008A27A8"/>
    <w:rsid w:val="008A288E"/>
    <w:rsid w:val="008A3B32"/>
    <w:rsid w:val="008A4ADD"/>
    <w:rsid w:val="008A4BDD"/>
    <w:rsid w:val="008A4D88"/>
    <w:rsid w:val="008A4DAD"/>
    <w:rsid w:val="008A5256"/>
    <w:rsid w:val="008A5340"/>
    <w:rsid w:val="008A559F"/>
    <w:rsid w:val="008A572A"/>
    <w:rsid w:val="008A5CA9"/>
    <w:rsid w:val="008A5CF1"/>
    <w:rsid w:val="008A60C4"/>
    <w:rsid w:val="008A6C24"/>
    <w:rsid w:val="008A741A"/>
    <w:rsid w:val="008B0E3E"/>
    <w:rsid w:val="008B11B3"/>
    <w:rsid w:val="008B13C1"/>
    <w:rsid w:val="008B17EE"/>
    <w:rsid w:val="008B34F2"/>
    <w:rsid w:val="008B34FF"/>
    <w:rsid w:val="008B4D70"/>
    <w:rsid w:val="008B5111"/>
    <w:rsid w:val="008B5835"/>
    <w:rsid w:val="008B6D57"/>
    <w:rsid w:val="008B7B9B"/>
    <w:rsid w:val="008B7D29"/>
    <w:rsid w:val="008C0438"/>
    <w:rsid w:val="008C09F3"/>
    <w:rsid w:val="008C216F"/>
    <w:rsid w:val="008C29DE"/>
    <w:rsid w:val="008C2E4D"/>
    <w:rsid w:val="008C30F4"/>
    <w:rsid w:val="008C31BD"/>
    <w:rsid w:val="008C32C9"/>
    <w:rsid w:val="008C32FB"/>
    <w:rsid w:val="008C3CEF"/>
    <w:rsid w:val="008C467A"/>
    <w:rsid w:val="008C497C"/>
    <w:rsid w:val="008C4A25"/>
    <w:rsid w:val="008C5037"/>
    <w:rsid w:val="008C6ED0"/>
    <w:rsid w:val="008C761A"/>
    <w:rsid w:val="008C7F85"/>
    <w:rsid w:val="008D0A34"/>
    <w:rsid w:val="008D2C22"/>
    <w:rsid w:val="008D2F13"/>
    <w:rsid w:val="008D546D"/>
    <w:rsid w:val="008D558B"/>
    <w:rsid w:val="008D63F1"/>
    <w:rsid w:val="008D63F9"/>
    <w:rsid w:val="008D6CB3"/>
    <w:rsid w:val="008D72C1"/>
    <w:rsid w:val="008D76B5"/>
    <w:rsid w:val="008D7DCC"/>
    <w:rsid w:val="008E0285"/>
    <w:rsid w:val="008E07C0"/>
    <w:rsid w:val="008E0DE8"/>
    <w:rsid w:val="008E2708"/>
    <w:rsid w:val="008E2B90"/>
    <w:rsid w:val="008E322E"/>
    <w:rsid w:val="008E4247"/>
    <w:rsid w:val="008E48AC"/>
    <w:rsid w:val="008E6235"/>
    <w:rsid w:val="008E68BA"/>
    <w:rsid w:val="008E72B4"/>
    <w:rsid w:val="008E7318"/>
    <w:rsid w:val="008F1FE6"/>
    <w:rsid w:val="008F2027"/>
    <w:rsid w:val="008F2081"/>
    <w:rsid w:val="008F2137"/>
    <w:rsid w:val="008F217F"/>
    <w:rsid w:val="008F260A"/>
    <w:rsid w:val="008F2EAB"/>
    <w:rsid w:val="008F4D19"/>
    <w:rsid w:val="008F53A9"/>
    <w:rsid w:val="008F5A37"/>
    <w:rsid w:val="008F7FF9"/>
    <w:rsid w:val="009007BD"/>
    <w:rsid w:val="00900AEF"/>
    <w:rsid w:val="00900C52"/>
    <w:rsid w:val="00900D39"/>
    <w:rsid w:val="0090131E"/>
    <w:rsid w:val="00902B2B"/>
    <w:rsid w:val="00902C02"/>
    <w:rsid w:val="00903192"/>
    <w:rsid w:val="0090378B"/>
    <w:rsid w:val="00903F93"/>
    <w:rsid w:val="00904D87"/>
    <w:rsid w:val="00905421"/>
    <w:rsid w:val="00905554"/>
    <w:rsid w:val="009058A8"/>
    <w:rsid w:val="00907241"/>
    <w:rsid w:val="00907A51"/>
    <w:rsid w:val="00907B90"/>
    <w:rsid w:val="00907F52"/>
    <w:rsid w:val="00910C5F"/>
    <w:rsid w:val="00911292"/>
    <w:rsid w:val="00912A6C"/>
    <w:rsid w:val="00913965"/>
    <w:rsid w:val="00913F5C"/>
    <w:rsid w:val="00914937"/>
    <w:rsid w:val="00914B73"/>
    <w:rsid w:val="00916050"/>
    <w:rsid w:val="0091628A"/>
    <w:rsid w:val="009171BC"/>
    <w:rsid w:val="009179BF"/>
    <w:rsid w:val="0092083F"/>
    <w:rsid w:val="00920A70"/>
    <w:rsid w:val="00921070"/>
    <w:rsid w:val="0092210B"/>
    <w:rsid w:val="009227DD"/>
    <w:rsid w:val="009230EB"/>
    <w:rsid w:val="00923C3C"/>
    <w:rsid w:val="00923DCB"/>
    <w:rsid w:val="00923F55"/>
    <w:rsid w:val="0092482D"/>
    <w:rsid w:val="00925318"/>
    <w:rsid w:val="00925DE1"/>
    <w:rsid w:val="00925EA4"/>
    <w:rsid w:val="00926D09"/>
    <w:rsid w:val="009271FC"/>
    <w:rsid w:val="00927F86"/>
    <w:rsid w:val="00930042"/>
    <w:rsid w:val="009301F6"/>
    <w:rsid w:val="009303D3"/>
    <w:rsid w:val="00930AD9"/>
    <w:rsid w:val="00931412"/>
    <w:rsid w:val="009319E8"/>
    <w:rsid w:val="00931A9A"/>
    <w:rsid w:val="00932ACF"/>
    <w:rsid w:val="00932E87"/>
    <w:rsid w:val="00933A48"/>
    <w:rsid w:val="00934483"/>
    <w:rsid w:val="00934A92"/>
    <w:rsid w:val="00935814"/>
    <w:rsid w:val="009365FE"/>
    <w:rsid w:val="00936757"/>
    <w:rsid w:val="00937292"/>
    <w:rsid w:val="009372ED"/>
    <w:rsid w:val="00937752"/>
    <w:rsid w:val="00937764"/>
    <w:rsid w:val="009379C2"/>
    <w:rsid w:val="009405AF"/>
    <w:rsid w:val="00940B8E"/>
    <w:rsid w:val="00940D2A"/>
    <w:rsid w:val="00941295"/>
    <w:rsid w:val="00941A56"/>
    <w:rsid w:val="00941CE0"/>
    <w:rsid w:val="0094225B"/>
    <w:rsid w:val="00943BD3"/>
    <w:rsid w:val="00943F7A"/>
    <w:rsid w:val="00945AFB"/>
    <w:rsid w:val="0094646B"/>
    <w:rsid w:val="0094787F"/>
    <w:rsid w:val="00947A35"/>
    <w:rsid w:val="00947E35"/>
    <w:rsid w:val="009502DE"/>
    <w:rsid w:val="00950A31"/>
    <w:rsid w:val="00951F14"/>
    <w:rsid w:val="00952FB8"/>
    <w:rsid w:val="009534F9"/>
    <w:rsid w:val="009540D2"/>
    <w:rsid w:val="0095484E"/>
    <w:rsid w:val="00955100"/>
    <w:rsid w:val="00955779"/>
    <w:rsid w:val="00956077"/>
    <w:rsid w:val="00956315"/>
    <w:rsid w:val="009574FE"/>
    <w:rsid w:val="00960D38"/>
    <w:rsid w:val="009639AA"/>
    <w:rsid w:val="00963BC9"/>
    <w:rsid w:val="009642C5"/>
    <w:rsid w:val="00964781"/>
    <w:rsid w:val="00964E90"/>
    <w:rsid w:val="009650EE"/>
    <w:rsid w:val="0096523B"/>
    <w:rsid w:val="00965395"/>
    <w:rsid w:val="00965B42"/>
    <w:rsid w:val="009663DF"/>
    <w:rsid w:val="00967337"/>
    <w:rsid w:val="00967407"/>
    <w:rsid w:val="00967511"/>
    <w:rsid w:val="0096779F"/>
    <w:rsid w:val="00967C8D"/>
    <w:rsid w:val="00967F58"/>
    <w:rsid w:val="009703D0"/>
    <w:rsid w:val="00970C8A"/>
    <w:rsid w:val="00970D02"/>
    <w:rsid w:val="009717B1"/>
    <w:rsid w:val="00972091"/>
    <w:rsid w:val="0097211B"/>
    <w:rsid w:val="009728D0"/>
    <w:rsid w:val="00972BB4"/>
    <w:rsid w:val="00973964"/>
    <w:rsid w:val="00973F68"/>
    <w:rsid w:val="00974601"/>
    <w:rsid w:val="00974954"/>
    <w:rsid w:val="00975110"/>
    <w:rsid w:val="0097535D"/>
    <w:rsid w:val="009761C5"/>
    <w:rsid w:val="0097664E"/>
    <w:rsid w:val="009777FD"/>
    <w:rsid w:val="00977DD6"/>
    <w:rsid w:val="009803FF"/>
    <w:rsid w:val="00980F37"/>
    <w:rsid w:val="00981551"/>
    <w:rsid w:val="0098279D"/>
    <w:rsid w:val="00982BE1"/>
    <w:rsid w:val="00983660"/>
    <w:rsid w:val="0098371F"/>
    <w:rsid w:val="00983AA3"/>
    <w:rsid w:val="00983C96"/>
    <w:rsid w:val="00984259"/>
    <w:rsid w:val="009842F8"/>
    <w:rsid w:val="0098476B"/>
    <w:rsid w:val="00984F4D"/>
    <w:rsid w:val="00986B3A"/>
    <w:rsid w:val="0098700B"/>
    <w:rsid w:val="00987D6A"/>
    <w:rsid w:val="00987F76"/>
    <w:rsid w:val="009900A9"/>
    <w:rsid w:val="0099118D"/>
    <w:rsid w:val="00991782"/>
    <w:rsid w:val="00991FB0"/>
    <w:rsid w:val="00992D95"/>
    <w:rsid w:val="009934AB"/>
    <w:rsid w:val="00993624"/>
    <w:rsid w:val="009951C6"/>
    <w:rsid w:val="00995230"/>
    <w:rsid w:val="009959E6"/>
    <w:rsid w:val="0099614E"/>
    <w:rsid w:val="00997EF2"/>
    <w:rsid w:val="009A00CC"/>
    <w:rsid w:val="009A07FA"/>
    <w:rsid w:val="009A0A00"/>
    <w:rsid w:val="009A0A44"/>
    <w:rsid w:val="009A0AD9"/>
    <w:rsid w:val="009A0D55"/>
    <w:rsid w:val="009A0F4E"/>
    <w:rsid w:val="009A1142"/>
    <w:rsid w:val="009A2185"/>
    <w:rsid w:val="009A2271"/>
    <w:rsid w:val="009A25FF"/>
    <w:rsid w:val="009A2C45"/>
    <w:rsid w:val="009A2F2C"/>
    <w:rsid w:val="009A3FC1"/>
    <w:rsid w:val="009A4846"/>
    <w:rsid w:val="009A52D9"/>
    <w:rsid w:val="009A65E8"/>
    <w:rsid w:val="009A6947"/>
    <w:rsid w:val="009A6B73"/>
    <w:rsid w:val="009A71C1"/>
    <w:rsid w:val="009A72CE"/>
    <w:rsid w:val="009A7644"/>
    <w:rsid w:val="009B014A"/>
    <w:rsid w:val="009B0810"/>
    <w:rsid w:val="009B0B2F"/>
    <w:rsid w:val="009B118E"/>
    <w:rsid w:val="009B14F7"/>
    <w:rsid w:val="009B212F"/>
    <w:rsid w:val="009B2AEB"/>
    <w:rsid w:val="009B2E12"/>
    <w:rsid w:val="009B499C"/>
    <w:rsid w:val="009B4C7F"/>
    <w:rsid w:val="009B53D5"/>
    <w:rsid w:val="009B655C"/>
    <w:rsid w:val="009B7234"/>
    <w:rsid w:val="009B7760"/>
    <w:rsid w:val="009C0578"/>
    <w:rsid w:val="009C1A08"/>
    <w:rsid w:val="009C1BE8"/>
    <w:rsid w:val="009C1E0D"/>
    <w:rsid w:val="009C247B"/>
    <w:rsid w:val="009C2B61"/>
    <w:rsid w:val="009C36DC"/>
    <w:rsid w:val="009C3747"/>
    <w:rsid w:val="009C3DB8"/>
    <w:rsid w:val="009C4785"/>
    <w:rsid w:val="009C4F0E"/>
    <w:rsid w:val="009C4F82"/>
    <w:rsid w:val="009C5786"/>
    <w:rsid w:val="009C597A"/>
    <w:rsid w:val="009C5C31"/>
    <w:rsid w:val="009C5C66"/>
    <w:rsid w:val="009C5CF6"/>
    <w:rsid w:val="009C60A8"/>
    <w:rsid w:val="009C6130"/>
    <w:rsid w:val="009C6A63"/>
    <w:rsid w:val="009C6CC7"/>
    <w:rsid w:val="009C6EF4"/>
    <w:rsid w:val="009C730E"/>
    <w:rsid w:val="009C7319"/>
    <w:rsid w:val="009C75F4"/>
    <w:rsid w:val="009C78A5"/>
    <w:rsid w:val="009D0212"/>
    <w:rsid w:val="009D0D2A"/>
    <w:rsid w:val="009D1150"/>
    <w:rsid w:val="009D19D5"/>
    <w:rsid w:val="009D1E3D"/>
    <w:rsid w:val="009D2C7C"/>
    <w:rsid w:val="009D4684"/>
    <w:rsid w:val="009D586E"/>
    <w:rsid w:val="009D595B"/>
    <w:rsid w:val="009D744F"/>
    <w:rsid w:val="009D7B26"/>
    <w:rsid w:val="009E0404"/>
    <w:rsid w:val="009E06F8"/>
    <w:rsid w:val="009E1408"/>
    <w:rsid w:val="009E1B18"/>
    <w:rsid w:val="009E1F10"/>
    <w:rsid w:val="009E2157"/>
    <w:rsid w:val="009E2C46"/>
    <w:rsid w:val="009E2EFB"/>
    <w:rsid w:val="009E34FF"/>
    <w:rsid w:val="009E5188"/>
    <w:rsid w:val="009E58E3"/>
    <w:rsid w:val="009E5AE6"/>
    <w:rsid w:val="009E6D66"/>
    <w:rsid w:val="009E7B91"/>
    <w:rsid w:val="009E7BA1"/>
    <w:rsid w:val="009E7FF5"/>
    <w:rsid w:val="009F273E"/>
    <w:rsid w:val="009F2FFD"/>
    <w:rsid w:val="009F3595"/>
    <w:rsid w:val="009F3DEA"/>
    <w:rsid w:val="009F4AF8"/>
    <w:rsid w:val="009F5199"/>
    <w:rsid w:val="009F5451"/>
    <w:rsid w:val="009F59F9"/>
    <w:rsid w:val="009F5D6B"/>
    <w:rsid w:val="009F675F"/>
    <w:rsid w:val="009F72A5"/>
    <w:rsid w:val="009F7F47"/>
    <w:rsid w:val="00A002BA"/>
    <w:rsid w:val="00A00541"/>
    <w:rsid w:val="00A00857"/>
    <w:rsid w:val="00A00C06"/>
    <w:rsid w:val="00A01367"/>
    <w:rsid w:val="00A0185A"/>
    <w:rsid w:val="00A01EBD"/>
    <w:rsid w:val="00A02096"/>
    <w:rsid w:val="00A0237C"/>
    <w:rsid w:val="00A02474"/>
    <w:rsid w:val="00A02EF3"/>
    <w:rsid w:val="00A03B6A"/>
    <w:rsid w:val="00A03BF9"/>
    <w:rsid w:val="00A05392"/>
    <w:rsid w:val="00A05DEF"/>
    <w:rsid w:val="00A066F8"/>
    <w:rsid w:val="00A06748"/>
    <w:rsid w:val="00A074CE"/>
    <w:rsid w:val="00A07CC4"/>
    <w:rsid w:val="00A07EFA"/>
    <w:rsid w:val="00A07FFB"/>
    <w:rsid w:val="00A103A7"/>
    <w:rsid w:val="00A12301"/>
    <w:rsid w:val="00A12C51"/>
    <w:rsid w:val="00A13D67"/>
    <w:rsid w:val="00A13F9A"/>
    <w:rsid w:val="00A142D6"/>
    <w:rsid w:val="00A14866"/>
    <w:rsid w:val="00A20093"/>
    <w:rsid w:val="00A207D3"/>
    <w:rsid w:val="00A20DAD"/>
    <w:rsid w:val="00A21154"/>
    <w:rsid w:val="00A219B1"/>
    <w:rsid w:val="00A22743"/>
    <w:rsid w:val="00A22BAD"/>
    <w:rsid w:val="00A23D91"/>
    <w:rsid w:val="00A240B0"/>
    <w:rsid w:val="00A24A27"/>
    <w:rsid w:val="00A25571"/>
    <w:rsid w:val="00A26929"/>
    <w:rsid w:val="00A26D5D"/>
    <w:rsid w:val="00A26E3B"/>
    <w:rsid w:val="00A27105"/>
    <w:rsid w:val="00A30296"/>
    <w:rsid w:val="00A32195"/>
    <w:rsid w:val="00A32F9C"/>
    <w:rsid w:val="00A3398E"/>
    <w:rsid w:val="00A33D7E"/>
    <w:rsid w:val="00A344DA"/>
    <w:rsid w:val="00A3480A"/>
    <w:rsid w:val="00A3493F"/>
    <w:rsid w:val="00A35070"/>
    <w:rsid w:val="00A35C7A"/>
    <w:rsid w:val="00A35E37"/>
    <w:rsid w:val="00A374BD"/>
    <w:rsid w:val="00A37BAA"/>
    <w:rsid w:val="00A37F88"/>
    <w:rsid w:val="00A37FEA"/>
    <w:rsid w:val="00A40203"/>
    <w:rsid w:val="00A404CB"/>
    <w:rsid w:val="00A40B3C"/>
    <w:rsid w:val="00A42333"/>
    <w:rsid w:val="00A4344A"/>
    <w:rsid w:val="00A440E0"/>
    <w:rsid w:val="00A440E9"/>
    <w:rsid w:val="00A44E66"/>
    <w:rsid w:val="00A47302"/>
    <w:rsid w:val="00A47728"/>
    <w:rsid w:val="00A51A89"/>
    <w:rsid w:val="00A5245A"/>
    <w:rsid w:val="00A531D2"/>
    <w:rsid w:val="00A53288"/>
    <w:rsid w:val="00A533B0"/>
    <w:rsid w:val="00A539FD"/>
    <w:rsid w:val="00A53D07"/>
    <w:rsid w:val="00A53E44"/>
    <w:rsid w:val="00A5523D"/>
    <w:rsid w:val="00A558C7"/>
    <w:rsid w:val="00A55935"/>
    <w:rsid w:val="00A55F0C"/>
    <w:rsid w:val="00A57961"/>
    <w:rsid w:val="00A57F51"/>
    <w:rsid w:val="00A608E7"/>
    <w:rsid w:val="00A618BA"/>
    <w:rsid w:val="00A61F42"/>
    <w:rsid w:val="00A61FDF"/>
    <w:rsid w:val="00A621E5"/>
    <w:rsid w:val="00A62756"/>
    <w:rsid w:val="00A62796"/>
    <w:rsid w:val="00A62A42"/>
    <w:rsid w:val="00A646F9"/>
    <w:rsid w:val="00A65E23"/>
    <w:rsid w:val="00A6630A"/>
    <w:rsid w:val="00A67072"/>
    <w:rsid w:val="00A673A0"/>
    <w:rsid w:val="00A6744F"/>
    <w:rsid w:val="00A706DC"/>
    <w:rsid w:val="00A70A70"/>
    <w:rsid w:val="00A7157D"/>
    <w:rsid w:val="00A7160B"/>
    <w:rsid w:val="00A72054"/>
    <w:rsid w:val="00A73387"/>
    <w:rsid w:val="00A73611"/>
    <w:rsid w:val="00A7385A"/>
    <w:rsid w:val="00A73D37"/>
    <w:rsid w:val="00A73FA6"/>
    <w:rsid w:val="00A7454E"/>
    <w:rsid w:val="00A7532F"/>
    <w:rsid w:val="00A75345"/>
    <w:rsid w:val="00A75ACB"/>
    <w:rsid w:val="00A76E5D"/>
    <w:rsid w:val="00A77273"/>
    <w:rsid w:val="00A77A0C"/>
    <w:rsid w:val="00A77B9E"/>
    <w:rsid w:val="00A77F36"/>
    <w:rsid w:val="00A81AF3"/>
    <w:rsid w:val="00A81D52"/>
    <w:rsid w:val="00A82BCC"/>
    <w:rsid w:val="00A82F82"/>
    <w:rsid w:val="00A835CA"/>
    <w:rsid w:val="00A83E06"/>
    <w:rsid w:val="00A84485"/>
    <w:rsid w:val="00A84E98"/>
    <w:rsid w:val="00A84F58"/>
    <w:rsid w:val="00A85205"/>
    <w:rsid w:val="00A866A9"/>
    <w:rsid w:val="00A86CB6"/>
    <w:rsid w:val="00A87702"/>
    <w:rsid w:val="00A90714"/>
    <w:rsid w:val="00A90916"/>
    <w:rsid w:val="00A9095C"/>
    <w:rsid w:val="00A91900"/>
    <w:rsid w:val="00A91ADA"/>
    <w:rsid w:val="00A9249B"/>
    <w:rsid w:val="00A92539"/>
    <w:rsid w:val="00A926B7"/>
    <w:rsid w:val="00A929FA"/>
    <w:rsid w:val="00A92AB8"/>
    <w:rsid w:val="00A92B18"/>
    <w:rsid w:val="00A92F8C"/>
    <w:rsid w:val="00A93FAC"/>
    <w:rsid w:val="00A940C1"/>
    <w:rsid w:val="00A95E76"/>
    <w:rsid w:val="00A965B7"/>
    <w:rsid w:val="00A96B8C"/>
    <w:rsid w:val="00A9764C"/>
    <w:rsid w:val="00A97E4A"/>
    <w:rsid w:val="00AA0054"/>
    <w:rsid w:val="00AA00CE"/>
    <w:rsid w:val="00AA15AE"/>
    <w:rsid w:val="00AA16B2"/>
    <w:rsid w:val="00AA1C68"/>
    <w:rsid w:val="00AA2952"/>
    <w:rsid w:val="00AA2F3A"/>
    <w:rsid w:val="00AA315D"/>
    <w:rsid w:val="00AA31C3"/>
    <w:rsid w:val="00AA35BF"/>
    <w:rsid w:val="00AA3B07"/>
    <w:rsid w:val="00AA4C9A"/>
    <w:rsid w:val="00AA5866"/>
    <w:rsid w:val="00AA5CD8"/>
    <w:rsid w:val="00AA66AA"/>
    <w:rsid w:val="00AA695C"/>
    <w:rsid w:val="00AA76F9"/>
    <w:rsid w:val="00AA79B9"/>
    <w:rsid w:val="00AA7FEB"/>
    <w:rsid w:val="00AB0B93"/>
    <w:rsid w:val="00AB0BDE"/>
    <w:rsid w:val="00AB158D"/>
    <w:rsid w:val="00AB2ACE"/>
    <w:rsid w:val="00AB3B4E"/>
    <w:rsid w:val="00AB3DC9"/>
    <w:rsid w:val="00AB3DED"/>
    <w:rsid w:val="00AB4003"/>
    <w:rsid w:val="00AB408D"/>
    <w:rsid w:val="00AB4692"/>
    <w:rsid w:val="00AB4E49"/>
    <w:rsid w:val="00AB506A"/>
    <w:rsid w:val="00AB64EA"/>
    <w:rsid w:val="00AB6C96"/>
    <w:rsid w:val="00AB6E2F"/>
    <w:rsid w:val="00AB72BE"/>
    <w:rsid w:val="00AC0FE4"/>
    <w:rsid w:val="00AC1A3F"/>
    <w:rsid w:val="00AC248F"/>
    <w:rsid w:val="00AC263C"/>
    <w:rsid w:val="00AC2F29"/>
    <w:rsid w:val="00AC33AE"/>
    <w:rsid w:val="00AC3B01"/>
    <w:rsid w:val="00AC3F87"/>
    <w:rsid w:val="00AC40C5"/>
    <w:rsid w:val="00AC46D3"/>
    <w:rsid w:val="00AC4746"/>
    <w:rsid w:val="00AC4CAB"/>
    <w:rsid w:val="00AC58C5"/>
    <w:rsid w:val="00AC5E44"/>
    <w:rsid w:val="00AC6811"/>
    <w:rsid w:val="00AC6D03"/>
    <w:rsid w:val="00AC7F0E"/>
    <w:rsid w:val="00AD0444"/>
    <w:rsid w:val="00AD0612"/>
    <w:rsid w:val="00AD0914"/>
    <w:rsid w:val="00AD190C"/>
    <w:rsid w:val="00AD1C18"/>
    <w:rsid w:val="00AD1C1B"/>
    <w:rsid w:val="00AD1EA6"/>
    <w:rsid w:val="00AD1EE1"/>
    <w:rsid w:val="00AD3733"/>
    <w:rsid w:val="00AD39F0"/>
    <w:rsid w:val="00AD3E40"/>
    <w:rsid w:val="00AD3E5D"/>
    <w:rsid w:val="00AD442D"/>
    <w:rsid w:val="00AD4534"/>
    <w:rsid w:val="00AD482A"/>
    <w:rsid w:val="00AD48F7"/>
    <w:rsid w:val="00AD5469"/>
    <w:rsid w:val="00AD571A"/>
    <w:rsid w:val="00AD6235"/>
    <w:rsid w:val="00AD6940"/>
    <w:rsid w:val="00AD6D29"/>
    <w:rsid w:val="00AD7394"/>
    <w:rsid w:val="00AD7A12"/>
    <w:rsid w:val="00AD7D83"/>
    <w:rsid w:val="00AD7E0C"/>
    <w:rsid w:val="00AE0012"/>
    <w:rsid w:val="00AE034C"/>
    <w:rsid w:val="00AE03FC"/>
    <w:rsid w:val="00AE0838"/>
    <w:rsid w:val="00AE0F88"/>
    <w:rsid w:val="00AE17B2"/>
    <w:rsid w:val="00AE2767"/>
    <w:rsid w:val="00AE2B9D"/>
    <w:rsid w:val="00AE345B"/>
    <w:rsid w:val="00AE38D9"/>
    <w:rsid w:val="00AE39DD"/>
    <w:rsid w:val="00AE3C11"/>
    <w:rsid w:val="00AE401F"/>
    <w:rsid w:val="00AE4054"/>
    <w:rsid w:val="00AE5AB6"/>
    <w:rsid w:val="00AE614A"/>
    <w:rsid w:val="00AE6172"/>
    <w:rsid w:val="00AE79AB"/>
    <w:rsid w:val="00AF06B8"/>
    <w:rsid w:val="00AF18DD"/>
    <w:rsid w:val="00AF297F"/>
    <w:rsid w:val="00AF2E9B"/>
    <w:rsid w:val="00AF42F9"/>
    <w:rsid w:val="00AF49C6"/>
    <w:rsid w:val="00AF4C50"/>
    <w:rsid w:val="00AF6058"/>
    <w:rsid w:val="00AF6115"/>
    <w:rsid w:val="00AF63C5"/>
    <w:rsid w:val="00AF64B1"/>
    <w:rsid w:val="00AF67B3"/>
    <w:rsid w:val="00AF692E"/>
    <w:rsid w:val="00AF7727"/>
    <w:rsid w:val="00AF79D0"/>
    <w:rsid w:val="00AF7C26"/>
    <w:rsid w:val="00AF7E4F"/>
    <w:rsid w:val="00B0032C"/>
    <w:rsid w:val="00B00427"/>
    <w:rsid w:val="00B00865"/>
    <w:rsid w:val="00B0131B"/>
    <w:rsid w:val="00B01823"/>
    <w:rsid w:val="00B019CA"/>
    <w:rsid w:val="00B0343B"/>
    <w:rsid w:val="00B039AF"/>
    <w:rsid w:val="00B03DF3"/>
    <w:rsid w:val="00B03E5E"/>
    <w:rsid w:val="00B03F48"/>
    <w:rsid w:val="00B04046"/>
    <w:rsid w:val="00B04A7C"/>
    <w:rsid w:val="00B04D56"/>
    <w:rsid w:val="00B0531F"/>
    <w:rsid w:val="00B05888"/>
    <w:rsid w:val="00B0626D"/>
    <w:rsid w:val="00B062AB"/>
    <w:rsid w:val="00B07194"/>
    <w:rsid w:val="00B07A7B"/>
    <w:rsid w:val="00B07AEE"/>
    <w:rsid w:val="00B10354"/>
    <w:rsid w:val="00B10DCE"/>
    <w:rsid w:val="00B10FF9"/>
    <w:rsid w:val="00B11EE3"/>
    <w:rsid w:val="00B121F3"/>
    <w:rsid w:val="00B122B9"/>
    <w:rsid w:val="00B12767"/>
    <w:rsid w:val="00B1346D"/>
    <w:rsid w:val="00B13611"/>
    <w:rsid w:val="00B13EB0"/>
    <w:rsid w:val="00B153BB"/>
    <w:rsid w:val="00B1562D"/>
    <w:rsid w:val="00B16540"/>
    <w:rsid w:val="00B16E10"/>
    <w:rsid w:val="00B201C9"/>
    <w:rsid w:val="00B2047C"/>
    <w:rsid w:val="00B20636"/>
    <w:rsid w:val="00B20CBC"/>
    <w:rsid w:val="00B21028"/>
    <w:rsid w:val="00B2110B"/>
    <w:rsid w:val="00B2115A"/>
    <w:rsid w:val="00B21255"/>
    <w:rsid w:val="00B22966"/>
    <w:rsid w:val="00B22B3E"/>
    <w:rsid w:val="00B22BAC"/>
    <w:rsid w:val="00B23543"/>
    <w:rsid w:val="00B23A0F"/>
    <w:rsid w:val="00B23E35"/>
    <w:rsid w:val="00B24625"/>
    <w:rsid w:val="00B24764"/>
    <w:rsid w:val="00B25151"/>
    <w:rsid w:val="00B25AC5"/>
    <w:rsid w:val="00B25CD6"/>
    <w:rsid w:val="00B27534"/>
    <w:rsid w:val="00B27D0D"/>
    <w:rsid w:val="00B27F97"/>
    <w:rsid w:val="00B3003A"/>
    <w:rsid w:val="00B3026B"/>
    <w:rsid w:val="00B3099B"/>
    <w:rsid w:val="00B3175C"/>
    <w:rsid w:val="00B321A6"/>
    <w:rsid w:val="00B3254B"/>
    <w:rsid w:val="00B325CA"/>
    <w:rsid w:val="00B32989"/>
    <w:rsid w:val="00B32B98"/>
    <w:rsid w:val="00B32C83"/>
    <w:rsid w:val="00B3301D"/>
    <w:rsid w:val="00B34A50"/>
    <w:rsid w:val="00B35396"/>
    <w:rsid w:val="00B3641A"/>
    <w:rsid w:val="00B3672F"/>
    <w:rsid w:val="00B36AE5"/>
    <w:rsid w:val="00B37633"/>
    <w:rsid w:val="00B37A3E"/>
    <w:rsid w:val="00B40687"/>
    <w:rsid w:val="00B40D7A"/>
    <w:rsid w:val="00B416A9"/>
    <w:rsid w:val="00B4201E"/>
    <w:rsid w:val="00B4225D"/>
    <w:rsid w:val="00B42466"/>
    <w:rsid w:val="00B434B0"/>
    <w:rsid w:val="00B45A7D"/>
    <w:rsid w:val="00B476CD"/>
    <w:rsid w:val="00B502AB"/>
    <w:rsid w:val="00B51FE4"/>
    <w:rsid w:val="00B52374"/>
    <w:rsid w:val="00B52D8B"/>
    <w:rsid w:val="00B53096"/>
    <w:rsid w:val="00B53E28"/>
    <w:rsid w:val="00B5439C"/>
    <w:rsid w:val="00B546C4"/>
    <w:rsid w:val="00B5561E"/>
    <w:rsid w:val="00B55F9B"/>
    <w:rsid w:val="00B56643"/>
    <w:rsid w:val="00B56EBF"/>
    <w:rsid w:val="00B602CD"/>
    <w:rsid w:val="00B60EC4"/>
    <w:rsid w:val="00B60F0F"/>
    <w:rsid w:val="00B61067"/>
    <w:rsid w:val="00B6170C"/>
    <w:rsid w:val="00B617D6"/>
    <w:rsid w:val="00B62F16"/>
    <w:rsid w:val="00B638F3"/>
    <w:rsid w:val="00B63CC7"/>
    <w:rsid w:val="00B63CED"/>
    <w:rsid w:val="00B6476C"/>
    <w:rsid w:val="00B66954"/>
    <w:rsid w:val="00B66DA1"/>
    <w:rsid w:val="00B67286"/>
    <w:rsid w:val="00B6735C"/>
    <w:rsid w:val="00B70238"/>
    <w:rsid w:val="00B703E2"/>
    <w:rsid w:val="00B7254A"/>
    <w:rsid w:val="00B72ACC"/>
    <w:rsid w:val="00B72C32"/>
    <w:rsid w:val="00B733EB"/>
    <w:rsid w:val="00B736C2"/>
    <w:rsid w:val="00B73727"/>
    <w:rsid w:val="00B73823"/>
    <w:rsid w:val="00B74C2E"/>
    <w:rsid w:val="00B75A84"/>
    <w:rsid w:val="00B763E4"/>
    <w:rsid w:val="00B76B5F"/>
    <w:rsid w:val="00B7763C"/>
    <w:rsid w:val="00B80886"/>
    <w:rsid w:val="00B8138F"/>
    <w:rsid w:val="00B81DEF"/>
    <w:rsid w:val="00B82070"/>
    <w:rsid w:val="00B82F1B"/>
    <w:rsid w:val="00B83401"/>
    <w:rsid w:val="00B83916"/>
    <w:rsid w:val="00B83DFF"/>
    <w:rsid w:val="00B84102"/>
    <w:rsid w:val="00B84B2C"/>
    <w:rsid w:val="00B8503A"/>
    <w:rsid w:val="00B8516C"/>
    <w:rsid w:val="00B851A2"/>
    <w:rsid w:val="00B85275"/>
    <w:rsid w:val="00B8674E"/>
    <w:rsid w:val="00B86CE8"/>
    <w:rsid w:val="00B90C54"/>
    <w:rsid w:val="00B90E9B"/>
    <w:rsid w:val="00B91063"/>
    <w:rsid w:val="00B919A9"/>
    <w:rsid w:val="00B91A6A"/>
    <w:rsid w:val="00B9234D"/>
    <w:rsid w:val="00B927A1"/>
    <w:rsid w:val="00B9416B"/>
    <w:rsid w:val="00B94D28"/>
    <w:rsid w:val="00B94FB4"/>
    <w:rsid w:val="00B9558A"/>
    <w:rsid w:val="00B95E78"/>
    <w:rsid w:val="00B961EE"/>
    <w:rsid w:val="00B9624E"/>
    <w:rsid w:val="00B96C7D"/>
    <w:rsid w:val="00B96CB4"/>
    <w:rsid w:val="00B97EBE"/>
    <w:rsid w:val="00BA023B"/>
    <w:rsid w:val="00BA129F"/>
    <w:rsid w:val="00BA13BE"/>
    <w:rsid w:val="00BA1BDD"/>
    <w:rsid w:val="00BA1DC5"/>
    <w:rsid w:val="00BA216B"/>
    <w:rsid w:val="00BA3206"/>
    <w:rsid w:val="00BA33D5"/>
    <w:rsid w:val="00BA373E"/>
    <w:rsid w:val="00BA4765"/>
    <w:rsid w:val="00BA4830"/>
    <w:rsid w:val="00BA4D39"/>
    <w:rsid w:val="00BA528E"/>
    <w:rsid w:val="00BA599F"/>
    <w:rsid w:val="00BA5EB3"/>
    <w:rsid w:val="00BA662C"/>
    <w:rsid w:val="00BA67CE"/>
    <w:rsid w:val="00BA6A02"/>
    <w:rsid w:val="00BA6E67"/>
    <w:rsid w:val="00BA7494"/>
    <w:rsid w:val="00BA777D"/>
    <w:rsid w:val="00BA7D45"/>
    <w:rsid w:val="00BB0C5A"/>
    <w:rsid w:val="00BB0D26"/>
    <w:rsid w:val="00BB1121"/>
    <w:rsid w:val="00BB13B1"/>
    <w:rsid w:val="00BB1536"/>
    <w:rsid w:val="00BB18B3"/>
    <w:rsid w:val="00BB1B45"/>
    <w:rsid w:val="00BB31EC"/>
    <w:rsid w:val="00BB3A14"/>
    <w:rsid w:val="00BB3FE5"/>
    <w:rsid w:val="00BB5170"/>
    <w:rsid w:val="00BB562E"/>
    <w:rsid w:val="00BB7A7C"/>
    <w:rsid w:val="00BB7DC7"/>
    <w:rsid w:val="00BC0B94"/>
    <w:rsid w:val="00BC128B"/>
    <w:rsid w:val="00BC19DC"/>
    <w:rsid w:val="00BC20C5"/>
    <w:rsid w:val="00BC29E8"/>
    <w:rsid w:val="00BC365E"/>
    <w:rsid w:val="00BC3940"/>
    <w:rsid w:val="00BC3CDC"/>
    <w:rsid w:val="00BC4040"/>
    <w:rsid w:val="00BC40D0"/>
    <w:rsid w:val="00BC50B6"/>
    <w:rsid w:val="00BC55B0"/>
    <w:rsid w:val="00BC5C02"/>
    <w:rsid w:val="00BC6B4C"/>
    <w:rsid w:val="00BC6D64"/>
    <w:rsid w:val="00BC6F42"/>
    <w:rsid w:val="00BC7C8F"/>
    <w:rsid w:val="00BC7ECF"/>
    <w:rsid w:val="00BD0135"/>
    <w:rsid w:val="00BD0B27"/>
    <w:rsid w:val="00BD1948"/>
    <w:rsid w:val="00BD2054"/>
    <w:rsid w:val="00BD2A64"/>
    <w:rsid w:val="00BD38BD"/>
    <w:rsid w:val="00BD3E46"/>
    <w:rsid w:val="00BD3F56"/>
    <w:rsid w:val="00BD45C8"/>
    <w:rsid w:val="00BD4B39"/>
    <w:rsid w:val="00BD4BD6"/>
    <w:rsid w:val="00BD7220"/>
    <w:rsid w:val="00BD75C5"/>
    <w:rsid w:val="00BE014A"/>
    <w:rsid w:val="00BE05AF"/>
    <w:rsid w:val="00BE174A"/>
    <w:rsid w:val="00BE194F"/>
    <w:rsid w:val="00BE1DA9"/>
    <w:rsid w:val="00BE1E8B"/>
    <w:rsid w:val="00BE2976"/>
    <w:rsid w:val="00BE2BDA"/>
    <w:rsid w:val="00BE2CB1"/>
    <w:rsid w:val="00BE2E5F"/>
    <w:rsid w:val="00BE2E98"/>
    <w:rsid w:val="00BE3B30"/>
    <w:rsid w:val="00BE3EB9"/>
    <w:rsid w:val="00BE3FBD"/>
    <w:rsid w:val="00BE428E"/>
    <w:rsid w:val="00BE47ED"/>
    <w:rsid w:val="00BE4963"/>
    <w:rsid w:val="00BE4CD5"/>
    <w:rsid w:val="00BE4CE9"/>
    <w:rsid w:val="00BE5A13"/>
    <w:rsid w:val="00BE5DA1"/>
    <w:rsid w:val="00BE6A13"/>
    <w:rsid w:val="00BE7B80"/>
    <w:rsid w:val="00BF046A"/>
    <w:rsid w:val="00BF0BB8"/>
    <w:rsid w:val="00BF0D67"/>
    <w:rsid w:val="00BF17B9"/>
    <w:rsid w:val="00BF1B54"/>
    <w:rsid w:val="00BF1C93"/>
    <w:rsid w:val="00BF234D"/>
    <w:rsid w:val="00BF2CEA"/>
    <w:rsid w:val="00BF3325"/>
    <w:rsid w:val="00BF3B60"/>
    <w:rsid w:val="00BF424A"/>
    <w:rsid w:val="00BF5B28"/>
    <w:rsid w:val="00BF6169"/>
    <w:rsid w:val="00BF64F4"/>
    <w:rsid w:val="00BF6D0B"/>
    <w:rsid w:val="00BF7294"/>
    <w:rsid w:val="00BF73B0"/>
    <w:rsid w:val="00C0065E"/>
    <w:rsid w:val="00C010B6"/>
    <w:rsid w:val="00C012B1"/>
    <w:rsid w:val="00C01CD5"/>
    <w:rsid w:val="00C01E30"/>
    <w:rsid w:val="00C024DB"/>
    <w:rsid w:val="00C02E5D"/>
    <w:rsid w:val="00C03535"/>
    <w:rsid w:val="00C03677"/>
    <w:rsid w:val="00C03A93"/>
    <w:rsid w:val="00C042F5"/>
    <w:rsid w:val="00C052B9"/>
    <w:rsid w:val="00C05698"/>
    <w:rsid w:val="00C05792"/>
    <w:rsid w:val="00C058D1"/>
    <w:rsid w:val="00C05B86"/>
    <w:rsid w:val="00C060BC"/>
    <w:rsid w:val="00C066BC"/>
    <w:rsid w:val="00C06EB8"/>
    <w:rsid w:val="00C06EE9"/>
    <w:rsid w:val="00C06F68"/>
    <w:rsid w:val="00C0725E"/>
    <w:rsid w:val="00C07A89"/>
    <w:rsid w:val="00C07C21"/>
    <w:rsid w:val="00C07E78"/>
    <w:rsid w:val="00C10E3E"/>
    <w:rsid w:val="00C11E5E"/>
    <w:rsid w:val="00C12837"/>
    <w:rsid w:val="00C12B4B"/>
    <w:rsid w:val="00C13157"/>
    <w:rsid w:val="00C138E8"/>
    <w:rsid w:val="00C143B3"/>
    <w:rsid w:val="00C14F84"/>
    <w:rsid w:val="00C1518F"/>
    <w:rsid w:val="00C15193"/>
    <w:rsid w:val="00C1569C"/>
    <w:rsid w:val="00C1593C"/>
    <w:rsid w:val="00C159AF"/>
    <w:rsid w:val="00C15EB4"/>
    <w:rsid w:val="00C165A1"/>
    <w:rsid w:val="00C1668F"/>
    <w:rsid w:val="00C1742D"/>
    <w:rsid w:val="00C174D3"/>
    <w:rsid w:val="00C1750F"/>
    <w:rsid w:val="00C177A6"/>
    <w:rsid w:val="00C1795B"/>
    <w:rsid w:val="00C20268"/>
    <w:rsid w:val="00C204FF"/>
    <w:rsid w:val="00C20B50"/>
    <w:rsid w:val="00C20F4E"/>
    <w:rsid w:val="00C20F74"/>
    <w:rsid w:val="00C20F84"/>
    <w:rsid w:val="00C21015"/>
    <w:rsid w:val="00C23729"/>
    <w:rsid w:val="00C23CF1"/>
    <w:rsid w:val="00C243D2"/>
    <w:rsid w:val="00C24D2E"/>
    <w:rsid w:val="00C2595D"/>
    <w:rsid w:val="00C25FEA"/>
    <w:rsid w:val="00C264E9"/>
    <w:rsid w:val="00C266F5"/>
    <w:rsid w:val="00C26A17"/>
    <w:rsid w:val="00C27DDD"/>
    <w:rsid w:val="00C3062E"/>
    <w:rsid w:val="00C31556"/>
    <w:rsid w:val="00C315D5"/>
    <w:rsid w:val="00C31B9D"/>
    <w:rsid w:val="00C32D87"/>
    <w:rsid w:val="00C32F54"/>
    <w:rsid w:val="00C330D6"/>
    <w:rsid w:val="00C339BE"/>
    <w:rsid w:val="00C35FE2"/>
    <w:rsid w:val="00C36EDB"/>
    <w:rsid w:val="00C37EEE"/>
    <w:rsid w:val="00C40614"/>
    <w:rsid w:val="00C40D81"/>
    <w:rsid w:val="00C40DEC"/>
    <w:rsid w:val="00C41742"/>
    <w:rsid w:val="00C41902"/>
    <w:rsid w:val="00C41B58"/>
    <w:rsid w:val="00C42E82"/>
    <w:rsid w:val="00C43A85"/>
    <w:rsid w:val="00C445BE"/>
    <w:rsid w:val="00C44E38"/>
    <w:rsid w:val="00C460DE"/>
    <w:rsid w:val="00C46510"/>
    <w:rsid w:val="00C500B3"/>
    <w:rsid w:val="00C50344"/>
    <w:rsid w:val="00C51D37"/>
    <w:rsid w:val="00C5274C"/>
    <w:rsid w:val="00C5363D"/>
    <w:rsid w:val="00C53796"/>
    <w:rsid w:val="00C53B5B"/>
    <w:rsid w:val="00C54293"/>
    <w:rsid w:val="00C542A6"/>
    <w:rsid w:val="00C5462F"/>
    <w:rsid w:val="00C54D6B"/>
    <w:rsid w:val="00C54E75"/>
    <w:rsid w:val="00C55D69"/>
    <w:rsid w:val="00C55E79"/>
    <w:rsid w:val="00C56E27"/>
    <w:rsid w:val="00C56F76"/>
    <w:rsid w:val="00C57360"/>
    <w:rsid w:val="00C578D3"/>
    <w:rsid w:val="00C57AA7"/>
    <w:rsid w:val="00C57E7D"/>
    <w:rsid w:val="00C602AF"/>
    <w:rsid w:val="00C608F7"/>
    <w:rsid w:val="00C60DBC"/>
    <w:rsid w:val="00C61AFA"/>
    <w:rsid w:val="00C61EEE"/>
    <w:rsid w:val="00C62E8E"/>
    <w:rsid w:val="00C63151"/>
    <w:rsid w:val="00C63397"/>
    <w:rsid w:val="00C64734"/>
    <w:rsid w:val="00C65250"/>
    <w:rsid w:val="00C66936"/>
    <w:rsid w:val="00C66D21"/>
    <w:rsid w:val="00C67061"/>
    <w:rsid w:val="00C672C6"/>
    <w:rsid w:val="00C673CC"/>
    <w:rsid w:val="00C67D61"/>
    <w:rsid w:val="00C70728"/>
    <w:rsid w:val="00C71844"/>
    <w:rsid w:val="00C72048"/>
    <w:rsid w:val="00C72410"/>
    <w:rsid w:val="00C72ADE"/>
    <w:rsid w:val="00C72E0B"/>
    <w:rsid w:val="00C7376F"/>
    <w:rsid w:val="00C740F3"/>
    <w:rsid w:val="00C7438F"/>
    <w:rsid w:val="00C75583"/>
    <w:rsid w:val="00C75C41"/>
    <w:rsid w:val="00C75C83"/>
    <w:rsid w:val="00C77A57"/>
    <w:rsid w:val="00C77B6C"/>
    <w:rsid w:val="00C809C9"/>
    <w:rsid w:val="00C80C7F"/>
    <w:rsid w:val="00C80DE3"/>
    <w:rsid w:val="00C8141D"/>
    <w:rsid w:val="00C81A24"/>
    <w:rsid w:val="00C8204E"/>
    <w:rsid w:val="00C8275A"/>
    <w:rsid w:val="00C828C3"/>
    <w:rsid w:val="00C82BCB"/>
    <w:rsid w:val="00C82FB3"/>
    <w:rsid w:val="00C83D00"/>
    <w:rsid w:val="00C844C2"/>
    <w:rsid w:val="00C84622"/>
    <w:rsid w:val="00C84841"/>
    <w:rsid w:val="00C85E9D"/>
    <w:rsid w:val="00C865D4"/>
    <w:rsid w:val="00C869AA"/>
    <w:rsid w:val="00C87580"/>
    <w:rsid w:val="00C87587"/>
    <w:rsid w:val="00C9043E"/>
    <w:rsid w:val="00C90E31"/>
    <w:rsid w:val="00C91162"/>
    <w:rsid w:val="00C919E6"/>
    <w:rsid w:val="00C91B89"/>
    <w:rsid w:val="00C91D8E"/>
    <w:rsid w:val="00C92BC4"/>
    <w:rsid w:val="00C93D7F"/>
    <w:rsid w:val="00C941BC"/>
    <w:rsid w:val="00C94356"/>
    <w:rsid w:val="00C94468"/>
    <w:rsid w:val="00C948CC"/>
    <w:rsid w:val="00C95961"/>
    <w:rsid w:val="00C96003"/>
    <w:rsid w:val="00C96011"/>
    <w:rsid w:val="00C963B3"/>
    <w:rsid w:val="00C97AB8"/>
    <w:rsid w:val="00C97E75"/>
    <w:rsid w:val="00CA2230"/>
    <w:rsid w:val="00CA29F8"/>
    <w:rsid w:val="00CA332F"/>
    <w:rsid w:val="00CA35BD"/>
    <w:rsid w:val="00CA3E95"/>
    <w:rsid w:val="00CA563B"/>
    <w:rsid w:val="00CA564B"/>
    <w:rsid w:val="00CA5672"/>
    <w:rsid w:val="00CA56E8"/>
    <w:rsid w:val="00CA5B38"/>
    <w:rsid w:val="00CA64E4"/>
    <w:rsid w:val="00CA7430"/>
    <w:rsid w:val="00CA7659"/>
    <w:rsid w:val="00CA7ABD"/>
    <w:rsid w:val="00CA7B15"/>
    <w:rsid w:val="00CB00A4"/>
    <w:rsid w:val="00CB043F"/>
    <w:rsid w:val="00CB0461"/>
    <w:rsid w:val="00CB12B5"/>
    <w:rsid w:val="00CB2182"/>
    <w:rsid w:val="00CB24AC"/>
    <w:rsid w:val="00CB27AB"/>
    <w:rsid w:val="00CB32ED"/>
    <w:rsid w:val="00CB472C"/>
    <w:rsid w:val="00CB5490"/>
    <w:rsid w:val="00CB5D3C"/>
    <w:rsid w:val="00CB76A4"/>
    <w:rsid w:val="00CB7B09"/>
    <w:rsid w:val="00CB7DAC"/>
    <w:rsid w:val="00CC0FB5"/>
    <w:rsid w:val="00CC11A8"/>
    <w:rsid w:val="00CC4E8B"/>
    <w:rsid w:val="00CC5335"/>
    <w:rsid w:val="00CC5569"/>
    <w:rsid w:val="00CC5611"/>
    <w:rsid w:val="00CC6534"/>
    <w:rsid w:val="00CC689E"/>
    <w:rsid w:val="00CC782D"/>
    <w:rsid w:val="00CC7F17"/>
    <w:rsid w:val="00CD1F3E"/>
    <w:rsid w:val="00CD263E"/>
    <w:rsid w:val="00CD3410"/>
    <w:rsid w:val="00CD385F"/>
    <w:rsid w:val="00CD3926"/>
    <w:rsid w:val="00CD510E"/>
    <w:rsid w:val="00CD5637"/>
    <w:rsid w:val="00CD5FCA"/>
    <w:rsid w:val="00CD64CD"/>
    <w:rsid w:val="00CD7055"/>
    <w:rsid w:val="00CD785C"/>
    <w:rsid w:val="00CD78C4"/>
    <w:rsid w:val="00CE31C9"/>
    <w:rsid w:val="00CE4471"/>
    <w:rsid w:val="00CE4D13"/>
    <w:rsid w:val="00CE5DF7"/>
    <w:rsid w:val="00CE677B"/>
    <w:rsid w:val="00CE6BE7"/>
    <w:rsid w:val="00CE6EFF"/>
    <w:rsid w:val="00CE7C06"/>
    <w:rsid w:val="00CE7CCC"/>
    <w:rsid w:val="00CF0A83"/>
    <w:rsid w:val="00CF12BE"/>
    <w:rsid w:val="00CF1D76"/>
    <w:rsid w:val="00CF29BC"/>
    <w:rsid w:val="00CF2BE3"/>
    <w:rsid w:val="00CF2ED9"/>
    <w:rsid w:val="00CF3C3C"/>
    <w:rsid w:val="00CF3C8E"/>
    <w:rsid w:val="00CF4DF9"/>
    <w:rsid w:val="00CF60E2"/>
    <w:rsid w:val="00CF6D9E"/>
    <w:rsid w:val="00D000D0"/>
    <w:rsid w:val="00D00B2D"/>
    <w:rsid w:val="00D0104C"/>
    <w:rsid w:val="00D01AED"/>
    <w:rsid w:val="00D01EA7"/>
    <w:rsid w:val="00D029D9"/>
    <w:rsid w:val="00D02D23"/>
    <w:rsid w:val="00D03557"/>
    <w:rsid w:val="00D03615"/>
    <w:rsid w:val="00D05394"/>
    <w:rsid w:val="00D05C1B"/>
    <w:rsid w:val="00D063A8"/>
    <w:rsid w:val="00D064FF"/>
    <w:rsid w:val="00D065EA"/>
    <w:rsid w:val="00D069B3"/>
    <w:rsid w:val="00D07622"/>
    <w:rsid w:val="00D07E88"/>
    <w:rsid w:val="00D100E0"/>
    <w:rsid w:val="00D10B07"/>
    <w:rsid w:val="00D11774"/>
    <w:rsid w:val="00D11BC7"/>
    <w:rsid w:val="00D12A88"/>
    <w:rsid w:val="00D12CCF"/>
    <w:rsid w:val="00D13439"/>
    <w:rsid w:val="00D143F7"/>
    <w:rsid w:val="00D14B03"/>
    <w:rsid w:val="00D14D2B"/>
    <w:rsid w:val="00D156CD"/>
    <w:rsid w:val="00D157DD"/>
    <w:rsid w:val="00D163DF"/>
    <w:rsid w:val="00D164B2"/>
    <w:rsid w:val="00D16E13"/>
    <w:rsid w:val="00D17107"/>
    <w:rsid w:val="00D17336"/>
    <w:rsid w:val="00D173F3"/>
    <w:rsid w:val="00D17DFD"/>
    <w:rsid w:val="00D2066F"/>
    <w:rsid w:val="00D2074F"/>
    <w:rsid w:val="00D20BBF"/>
    <w:rsid w:val="00D213CC"/>
    <w:rsid w:val="00D2174E"/>
    <w:rsid w:val="00D22B29"/>
    <w:rsid w:val="00D23189"/>
    <w:rsid w:val="00D25379"/>
    <w:rsid w:val="00D255E7"/>
    <w:rsid w:val="00D256C4"/>
    <w:rsid w:val="00D26546"/>
    <w:rsid w:val="00D26DAA"/>
    <w:rsid w:val="00D26F70"/>
    <w:rsid w:val="00D27659"/>
    <w:rsid w:val="00D277C9"/>
    <w:rsid w:val="00D27EB0"/>
    <w:rsid w:val="00D31358"/>
    <w:rsid w:val="00D31F4E"/>
    <w:rsid w:val="00D32D89"/>
    <w:rsid w:val="00D33ED1"/>
    <w:rsid w:val="00D34627"/>
    <w:rsid w:val="00D3574A"/>
    <w:rsid w:val="00D36AE0"/>
    <w:rsid w:val="00D372D9"/>
    <w:rsid w:val="00D37490"/>
    <w:rsid w:val="00D40CEF"/>
    <w:rsid w:val="00D41011"/>
    <w:rsid w:val="00D41398"/>
    <w:rsid w:val="00D41588"/>
    <w:rsid w:val="00D41603"/>
    <w:rsid w:val="00D416D7"/>
    <w:rsid w:val="00D4257C"/>
    <w:rsid w:val="00D42A3C"/>
    <w:rsid w:val="00D42C3A"/>
    <w:rsid w:val="00D43650"/>
    <w:rsid w:val="00D4383A"/>
    <w:rsid w:val="00D44D6F"/>
    <w:rsid w:val="00D44FDB"/>
    <w:rsid w:val="00D451E5"/>
    <w:rsid w:val="00D46064"/>
    <w:rsid w:val="00D47AAE"/>
    <w:rsid w:val="00D47F44"/>
    <w:rsid w:val="00D50456"/>
    <w:rsid w:val="00D507E6"/>
    <w:rsid w:val="00D51BF1"/>
    <w:rsid w:val="00D51F10"/>
    <w:rsid w:val="00D52B33"/>
    <w:rsid w:val="00D53C6E"/>
    <w:rsid w:val="00D546F0"/>
    <w:rsid w:val="00D54976"/>
    <w:rsid w:val="00D54A95"/>
    <w:rsid w:val="00D54DA0"/>
    <w:rsid w:val="00D5597A"/>
    <w:rsid w:val="00D55A0F"/>
    <w:rsid w:val="00D56629"/>
    <w:rsid w:val="00D56881"/>
    <w:rsid w:val="00D56A0D"/>
    <w:rsid w:val="00D56ABC"/>
    <w:rsid w:val="00D56ABF"/>
    <w:rsid w:val="00D56F98"/>
    <w:rsid w:val="00D570F3"/>
    <w:rsid w:val="00D57460"/>
    <w:rsid w:val="00D576E4"/>
    <w:rsid w:val="00D57A8B"/>
    <w:rsid w:val="00D60062"/>
    <w:rsid w:val="00D60EA4"/>
    <w:rsid w:val="00D61762"/>
    <w:rsid w:val="00D622A0"/>
    <w:rsid w:val="00D623EA"/>
    <w:rsid w:val="00D63AF2"/>
    <w:rsid w:val="00D63D1F"/>
    <w:rsid w:val="00D6467B"/>
    <w:rsid w:val="00D653F3"/>
    <w:rsid w:val="00D65514"/>
    <w:rsid w:val="00D65689"/>
    <w:rsid w:val="00D65C31"/>
    <w:rsid w:val="00D661A8"/>
    <w:rsid w:val="00D66D85"/>
    <w:rsid w:val="00D67D46"/>
    <w:rsid w:val="00D705F1"/>
    <w:rsid w:val="00D70EC2"/>
    <w:rsid w:val="00D711C3"/>
    <w:rsid w:val="00D7133A"/>
    <w:rsid w:val="00D71C28"/>
    <w:rsid w:val="00D72DB1"/>
    <w:rsid w:val="00D7434C"/>
    <w:rsid w:val="00D747A4"/>
    <w:rsid w:val="00D75027"/>
    <w:rsid w:val="00D7687D"/>
    <w:rsid w:val="00D76A65"/>
    <w:rsid w:val="00D76E7D"/>
    <w:rsid w:val="00D772BA"/>
    <w:rsid w:val="00D77CAE"/>
    <w:rsid w:val="00D8038D"/>
    <w:rsid w:val="00D81097"/>
    <w:rsid w:val="00D826F1"/>
    <w:rsid w:val="00D831FC"/>
    <w:rsid w:val="00D84170"/>
    <w:rsid w:val="00D844BA"/>
    <w:rsid w:val="00D84AC2"/>
    <w:rsid w:val="00D84ACF"/>
    <w:rsid w:val="00D8581C"/>
    <w:rsid w:val="00D8584C"/>
    <w:rsid w:val="00D85B3A"/>
    <w:rsid w:val="00D871D5"/>
    <w:rsid w:val="00D87A93"/>
    <w:rsid w:val="00D87F8D"/>
    <w:rsid w:val="00D90063"/>
    <w:rsid w:val="00D9006B"/>
    <w:rsid w:val="00D90198"/>
    <w:rsid w:val="00D90885"/>
    <w:rsid w:val="00D916B4"/>
    <w:rsid w:val="00D916BD"/>
    <w:rsid w:val="00D919AA"/>
    <w:rsid w:val="00D91B21"/>
    <w:rsid w:val="00D91CEE"/>
    <w:rsid w:val="00D924C0"/>
    <w:rsid w:val="00D93007"/>
    <w:rsid w:val="00D93759"/>
    <w:rsid w:val="00D9376B"/>
    <w:rsid w:val="00D94261"/>
    <w:rsid w:val="00D94299"/>
    <w:rsid w:val="00D942BA"/>
    <w:rsid w:val="00D94588"/>
    <w:rsid w:val="00D94B47"/>
    <w:rsid w:val="00D95043"/>
    <w:rsid w:val="00D95592"/>
    <w:rsid w:val="00D9598B"/>
    <w:rsid w:val="00D966C8"/>
    <w:rsid w:val="00D96859"/>
    <w:rsid w:val="00D970D1"/>
    <w:rsid w:val="00D97E5A"/>
    <w:rsid w:val="00DA19F1"/>
    <w:rsid w:val="00DA1D7B"/>
    <w:rsid w:val="00DA23CF"/>
    <w:rsid w:val="00DA36D2"/>
    <w:rsid w:val="00DA37A8"/>
    <w:rsid w:val="00DA39E0"/>
    <w:rsid w:val="00DA3C8F"/>
    <w:rsid w:val="00DA3CE9"/>
    <w:rsid w:val="00DA4FAB"/>
    <w:rsid w:val="00DA4FED"/>
    <w:rsid w:val="00DA517C"/>
    <w:rsid w:val="00DA52F2"/>
    <w:rsid w:val="00DA58B2"/>
    <w:rsid w:val="00DA58E1"/>
    <w:rsid w:val="00DA5D65"/>
    <w:rsid w:val="00DA6013"/>
    <w:rsid w:val="00DA6062"/>
    <w:rsid w:val="00DA649B"/>
    <w:rsid w:val="00DA6BC8"/>
    <w:rsid w:val="00DA794E"/>
    <w:rsid w:val="00DA7B74"/>
    <w:rsid w:val="00DB014E"/>
    <w:rsid w:val="00DB0F26"/>
    <w:rsid w:val="00DB154E"/>
    <w:rsid w:val="00DB166E"/>
    <w:rsid w:val="00DB1EA6"/>
    <w:rsid w:val="00DB20CE"/>
    <w:rsid w:val="00DB2748"/>
    <w:rsid w:val="00DB2E37"/>
    <w:rsid w:val="00DB3CA3"/>
    <w:rsid w:val="00DB53C2"/>
    <w:rsid w:val="00DB6072"/>
    <w:rsid w:val="00DB7765"/>
    <w:rsid w:val="00DC07A0"/>
    <w:rsid w:val="00DC0832"/>
    <w:rsid w:val="00DC0D12"/>
    <w:rsid w:val="00DC1FBE"/>
    <w:rsid w:val="00DC240B"/>
    <w:rsid w:val="00DC2761"/>
    <w:rsid w:val="00DC2C3A"/>
    <w:rsid w:val="00DC300C"/>
    <w:rsid w:val="00DC32AB"/>
    <w:rsid w:val="00DC33B4"/>
    <w:rsid w:val="00DC48B6"/>
    <w:rsid w:val="00DC5960"/>
    <w:rsid w:val="00DC6284"/>
    <w:rsid w:val="00DC668D"/>
    <w:rsid w:val="00DC6966"/>
    <w:rsid w:val="00DC6DD9"/>
    <w:rsid w:val="00DC7975"/>
    <w:rsid w:val="00DC7A65"/>
    <w:rsid w:val="00DC7C6B"/>
    <w:rsid w:val="00DC7D9A"/>
    <w:rsid w:val="00DC7F40"/>
    <w:rsid w:val="00DD0015"/>
    <w:rsid w:val="00DD0C10"/>
    <w:rsid w:val="00DD0D69"/>
    <w:rsid w:val="00DD12E4"/>
    <w:rsid w:val="00DD1FC2"/>
    <w:rsid w:val="00DD2165"/>
    <w:rsid w:val="00DD2D28"/>
    <w:rsid w:val="00DD348E"/>
    <w:rsid w:val="00DD34CA"/>
    <w:rsid w:val="00DD370A"/>
    <w:rsid w:val="00DD3ABB"/>
    <w:rsid w:val="00DD44E7"/>
    <w:rsid w:val="00DD5B11"/>
    <w:rsid w:val="00DD64B7"/>
    <w:rsid w:val="00DD6B5C"/>
    <w:rsid w:val="00DD7730"/>
    <w:rsid w:val="00DD7BE0"/>
    <w:rsid w:val="00DD7D0B"/>
    <w:rsid w:val="00DD7E49"/>
    <w:rsid w:val="00DD7EA6"/>
    <w:rsid w:val="00DE10B8"/>
    <w:rsid w:val="00DE26CF"/>
    <w:rsid w:val="00DE2D12"/>
    <w:rsid w:val="00DE305A"/>
    <w:rsid w:val="00DE3464"/>
    <w:rsid w:val="00DE39F5"/>
    <w:rsid w:val="00DE3E92"/>
    <w:rsid w:val="00DE3F1F"/>
    <w:rsid w:val="00DE428D"/>
    <w:rsid w:val="00DE4DD4"/>
    <w:rsid w:val="00DE55F0"/>
    <w:rsid w:val="00DE58FA"/>
    <w:rsid w:val="00DE5C3F"/>
    <w:rsid w:val="00DE5FDE"/>
    <w:rsid w:val="00DE6573"/>
    <w:rsid w:val="00DE6816"/>
    <w:rsid w:val="00DE681E"/>
    <w:rsid w:val="00DE6C72"/>
    <w:rsid w:val="00DE6F33"/>
    <w:rsid w:val="00DE782D"/>
    <w:rsid w:val="00DE7D3A"/>
    <w:rsid w:val="00DF04EC"/>
    <w:rsid w:val="00DF0619"/>
    <w:rsid w:val="00DF2216"/>
    <w:rsid w:val="00DF3F7B"/>
    <w:rsid w:val="00DF4980"/>
    <w:rsid w:val="00DF563F"/>
    <w:rsid w:val="00DF588F"/>
    <w:rsid w:val="00DF60D8"/>
    <w:rsid w:val="00DF6479"/>
    <w:rsid w:val="00DF7819"/>
    <w:rsid w:val="00DF7F0F"/>
    <w:rsid w:val="00E00406"/>
    <w:rsid w:val="00E00FE7"/>
    <w:rsid w:val="00E01D44"/>
    <w:rsid w:val="00E01F77"/>
    <w:rsid w:val="00E02027"/>
    <w:rsid w:val="00E027AD"/>
    <w:rsid w:val="00E02ED6"/>
    <w:rsid w:val="00E04EEA"/>
    <w:rsid w:val="00E059F3"/>
    <w:rsid w:val="00E05F59"/>
    <w:rsid w:val="00E06A8F"/>
    <w:rsid w:val="00E079A8"/>
    <w:rsid w:val="00E07ACA"/>
    <w:rsid w:val="00E100A8"/>
    <w:rsid w:val="00E1028F"/>
    <w:rsid w:val="00E103BD"/>
    <w:rsid w:val="00E10490"/>
    <w:rsid w:val="00E1077D"/>
    <w:rsid w:val="00E107EC"/>
    <w:rsid w:val="00E10962"/>
    <w:rsid w:val="00E1109F"/>
    <w:rsid w:val="00E11C77"/>
    <w:rsid w:val="00E11ECD"/>
    <w:rsid w:val="00E132AD"/>
    <w:rsid w:val="00E134B9"/>
    <w:rsid w:val="00E13505"/>
    <w:rsid w:val="00E1373D"/>
    <w:rsid w:val="00E13A8D"/>
    <w:rsid w:val="00E13F7D"/>
    <w:rsid w:val="00E140CE"/>
    <w:rsid w:val="00E14227"/>
    <w:rsid w:val="00E144ED"/>
    <w:rsid w:val="00E148D3"/>
    <w:rsid w:val="00E1535E"/>
    <w:rsid w:val="00E165B0"/>
    <w:rsid w:val="00E16625"/>
    <w:rsid w:val="00E17315"/>
    <w:rsid w:val="00E17F59"/>
    <w:rsid w:val="00E20265"/>
    <w:rsid w:val="00E20676"/>
    <w:rsid w:val="00E207AC"/>
    <w:rsid w:val="00E21946"/>
    <w:rsid w:val="00E219D5"/>
    <w:rsid w:val="00E2309E"/>
    <w:rsid w:val="00E25A7A"/>
    <w:rsid w:val="00E25F5B"/>
    <w:rsid w:val="00E260FB"/>
    <w:rsid w:val="00E263D0"/>
    <w:rsid w:val="00E26CCB"/>
    <w:rsid w:val="00E26E25"/>
    <w:rsid w:val="00E30043"/>
    <w:rsid w:val="00E3083B"/>
    <w:rsid w:val="00E3183D"/>
    <w:rsid w:val="00E31D2A"/>
    <w:rsid w:val="00E31ED1"/>
    <w:rsid w:val="00E31F49"/>
    <w:rsid w:val="00E31F8F"/>
    <w:rsid w:val="00E321EC"/>
    <w:rsid w:val="00E32B18"/>
    <w:rsid w:val="00E330A8"/>
    <w:rsid w:val="00E3324A"/>
    <w:rsid w:val="00E3459F"/>
    <w:rsid w:val="00E3596B"/>
    <w:rsid w:val="00E35BF6"/>
    <w:rsid w:val="00E36635"/>
    <w:rsid w:val="00E37269"/>
    <w:rsid w:val="00E37736"/>
    <w:rsid w:val="00E37758"/>
    <w:rsid w:val="00E379C5"/>
    <w:rsid w:val="00E40671"/>
    <w:rsid w:val="00E41221"/>
    <w:rsid w:val="00E418C3"/>
    <w:rsid w:val="00E41E8B"/>
    <w:rsid w:val="00E42C01"/>
    <w:rsid w:val="00E42C1B"/>
    <w:rsid w:val="00E42E10"/>
    <w:rsid w:val="00E43614"/>
    <w:rsid w:val="00E43ED6"/>
    <w:rsid w:val="00E440B6"/>
    <w:rsid w:val="00E445BF"/>
    <w:rsid w:val="00E44B38"/>
    <w:rsid w:val="00E45180"/>
    <w:rsid w:val="00E46AAE"/>
    <w:rsid w:val="00E4737D"/>
    <w:rsid w:val="00E47910"/>
    <w:rsid w:val="00E47A69"/>
    <w:rsid w:val="00E47CF2"/>
    <w:rsid w:val="00E509FF"/>
    <w:rsid w:val="00E512B9"/>
    <w:rsid w:val="00E51486"/>
    <w:rsid w:val="00E51DEA"/>
    <w:rsid w:val="00E51F41"/>
    <w:rsid w:val="00E52E13"/>
    <w:rsid w:val="00E5304E"/>
    <w:rsid w:val="00E53059"/>
    <w:rsid w:val="00E53D67"/>
    <w:rsid w:val="00E53EBE"/>
    <w:rsid w:val="00E53FDB"/>
    <w:rsid w:val="00E54273"/>
    <w:rsid w:val="00E54FB1"/>
    <w:rsid w:val="00E55E4C"/>
    <w:rsid w:val="00E56C1D"/>
    <w:rsid w:val="00E576AB"/>
    <w:rsid w:val="00E57E34"/>
    <w:rsid w:val="00E60281"/>
    <w:rsid w:val="00E608BB"/>
    <w:rsid w:val="00E609C5"/>
    <w:rsid w:val="00E6163E"/>
    <w:rsid w:val="00E63113"/>
    <w:rsid w:val="00E6312C"/>
    <w:rsid w:val="00E63DB0"/>
    <w:rsid w:val="00E64D35"/>
    <w:rsid w:val="00E658C1"/>
    <w:rsid w:val="00E65939"/>
    <w:rsid w:val="00E65C68"/>
    <w:rsid w:val="00E65D72"/>
    <w:rsid w:val="00E65E1C"/>
    <w:rsid w:val="00E66289"/>
    <w:rsid w:val="00E66978"/>
    <w:rsid w:val="00E66A56"/>
    <w:rsid w:val="00E670C2"/>
    <w:rsid w:val="00E6722D"/>
    <w:rsid w:val="00E676C2"/>
    <w:rsid w:val="00E70255"/>
    <w:rsid w:val="00E7030F"/>
    <w:rsid w:val="00E71227"/>
    <w:rsid w:val="00E71853"/>
    <w:rsid w:val="00E71C09"/>
    <w:rsid w:val="00E728B7"/>
    <w:rsid w:val="00E729BE"/>
    <w:rsid w:val="00E7408E"/>
    <w:rsid w:val="00E74316"/>
    <w:rsid w:val="00E7444B"/>
    <w:rsid w:val="00E74586"/>
    <w:rsid w:val="00E748F8"/>
    <w:rsid w:val="00E75636"/>
    <w:rsid w:val="00E75EA5"/>
    <w:rsid w:val="00E76175"/>
    <w:rsid w:val="00E7762E"/>
    <w:rsid w:val="00E8074C"/>
    <w:rsid w:val="00E80BD8"/>
    <w:rsid w:val="00E8157D"/>
    <w:rsid w:val="00E81804"/>
    <w:rsid w:val="00E818C1"/>
    <w:rsid w:val="00E81B28"/>
    <w:rsid w:val="00E822B6"/>
    <w:rsid w:val="00E82454"/>
    <w:rsid w:val="00E825B6"/>
    <w:rsid w:val="00E82944"/>
    <w:rsid w:val="00E82AE9"/>
    <w:rsid w:val="00E82FB1"/>
    <w:rsid w:val="00E84541"/>
    <w:rsid w:val="00E8559C"/>
    <w:rsid w:val="00E857B6"/>
    <w:rsid w:val="00E85A93"/>
    <w:rsid w:val="00E86A36"/>
    <w:rsid w:val="00E86AB3"/>
    <w:rsid w:val="00E87290"/>
    <w:rsid w:val="00E9111D"/>
    <w:rsid w:val="00E91CAF"/>
    <w:rsid w:val="00E91CC2"/>
    <w:rsid w:val="00E91CFC"/>
    <w:rsid w:val="00E933ED"/>
    <w:rsid w:val="00E93620"/>
    <w:rsid w:val="00E937DC"/>
    <w:rsid w:val="00E94BB1"/>
    <w:rsid w:val="00E94CCD"/>
    <w:rsid w:val="00E95C32"/>
    <w:rsid w:val="00E966F6"/>
    <w:rsid w:val="00E96770"/>
    <w:rsid w:val="00E97254"/>
    <w:rsid w:val="00E9743A"/>
    <w:rsid w:val="00E974D5"/>
    <w:rsid w:val="00E976B1"/>
    <w:rsid w:val="00E97854"/>
    <w:rsid w:val="00E97D3C"/>
    <w:rsid w:val="00EA0975"/>
    <w:rsid w:val="00EA0AF8"/>
    <w:rsid w:val="00EA27CF"/>
    <w:rsid w:val="00EA31D3"/>
    <w:rsid w:val="00EA3B42"/>
    <w:rsid w:val="00EA3C8B"/>
    <w:rsid w:val="00EA3D0C"/>
    <w:rsid w:val="00EA3E10"/>
    <w:rsid w:val="00EA4317"/>
    <w:rsid w:val="00EA440E"/>
    <w:rsid w:val="00EA4BDB"/>
    <w:rsid w:val="00EA585B"/>
    <w:rsid w:val="00EA6654"/>
    <w:rsid w:val="00EA6BBE"/>
    <w:rsid w:val="00EA73FF"/>
    <w:rsid w:val="00EB0B74"/>
    <w:rsid w:val="00EB12DC"/>
    <w:rsid w:val="00EB16A4"/>
    <w:rsid w:val="00EB1D56"/>
    <w:rsid w:val="00EB1F16"/>
    <w:rsid w:val="00EB35E7"/>
    <w:rsid w:val="00EB4AF4"/>
    <w:rsid w:val="00EB4DA5"/>
    <w:rsid w:val="00EB51EE"/>
    <w:rsid w:val="00EB5F64"/>
    <w:rsid w:val="00EB62F9"/>
    <w:rsid w:val="00EB65C1"/>
    <w:rsid w:val="00EB6F1E"/>
    <w:rsid w:val="00EB7355"/>
    <w:rsid w:val="00EB74F9"/>
    <w:rsid w:val="00EB79C7"/>
    <w:rsid w:val="00EB7C72"/>
    <w:rsid w:val="00EC0427"/>
    <w:rsid w:val="00EC0532"/>
    <w:rsid w:val="00EC077F"/>
    <w:rsid w:val="00EC18C3"/>
    <w:rsid w:val="00EC2199"/>
    <w:rsid w:val="00EC23D4"/>
    <w:rsid w:val="00EC2807"/>
    <w:rsid w:val="00EC2AAD"/>
    <w:rsid w:val="00EC2C02"/>
    <w:rsid w:val="00EC2F72"/>
    <w:rsid w:val="00EC3C72"/>
    <w:rsid w:val="00EC458C"/>
    <w:rsid w:val="00EC49CC"/>
    <w:rsid w:val="00EC4EA2"/>
    <w:rsid w:val="00EC5478"/>
    <w:rsid w:val="00EC548C"/>
    <w:rsid w:val="00EC5B38"/>
    <w:rsid w:val="00EC66E1"/>
    <w:rsid w:val="00EC7138"/>
    <w:rsid w:val="00EC7C1D"/>
    <w:rsid w:val="00ED07AB"/>
    <w:rsid w:val="00ED0FA6"/>
    <w:rsid w:val="00ED23AD"/>
    <w:rsid w:val="00ED2C80"/>
    <w:rsid w:val="00ED330C"/>
    <w:rsid w:val="00ED3D7B"/>
    <w:rsid w:val="00ED43B2"/>
    <w:rsid w:val="00ED4512"/>
    <w:rsid w:val="00ED4B8F"/>
    <w:rsid w:val="00ED50B3"/>
    <w:rsid w:val="00ED5A32"/>
    <w:rsid w:val="00ED6254"/>
    <w:rsid w:val="00ED6286"/>
    <w:rsid w:val="00ED68EE"/>
    <w:rsid w:val="00ED6C19"/>
    <w:rsid w:val="00EE0A85"/>
    <w:rsid w:val="00EE1D69"/>
    <w:rsid w:val="00EE1F42"/>
    <w:rsid w:val="00EE2196"/>
    <w:rsid w:val="00EE2404"/>
    <w:rsid w:val="00EE26C6"/>
    <w:rsid w:val="00EE26FF"/>
    <w:rsid w:val="00EE2DF2"/>
    <w:rsid w:val="00EE337C"/>
    <w:rsid w:val="00EE4BAC"/>
    <w:rsid w:val="00EE51F2"/>
    <w:rsid w:val="00EE5458"/>
    <w:rsid w:val="00EE6924"/>
    <w:rsid w:val="00EE721F"/>
    <w:rsid w:val="00EE73CE"/>
    <w:rsid w:val="00EE7B54"/>
    <w:rsid w:val="00EE7C55"/>
    <w:rsid w:val="00EF0B3B"/>
    <w:rsid w:val="00EF0C42"/>
    <w:rsid w:val="00EF258F"/>
    <w:rsid w:val="00EF3987"/>
    <w:rsid w:val="00EF40AB"/>
    <w:rsid w:val="00EF4A64"/>
    <w:rsid w:val="00EF4B23"/>
    <w:rsid w:val="00EF53E4"/>
    <w:rsid w:val="00EF63AB"/>
    <w:rsid w:val="00EF63E6"/>
    <w:rsid w:val="00EF6554"/>
    <w:rsid w:val="00EF67DA"/>
    <w:rsid w:val="00EF76F8"/>
    <w:rsid w:val="00EF78C5"/>
    <w:rsid w:val="00EF7E8C"/>
    <w:rsid w:val="00F0101B"/>
    <w:rsid w:val="00F039E9"/>
    <w:rsid w:val="00F03EC5"/>
    <w:rsid w:val="00F03FF8"/>
    <w:rsid w:val="00F04521"/>
    <w:rsid w:val="00F04547"/>
    <w:rsid w:val="00F04552"/>
    <w:rsid w:val="00F04810"/>
    <w:rsid w:val="00F04A3F"/>
    <w:rsid w:val="00F062E0"/>
    <w:rsid w:val="00F06331"/>
    <w:rsid w:val="00F064EA"/>
    <w:rsid w:val="00F068F8"/>
    <w:rsid w:val="00F06E6E"/>
    <w:rsid w:val="00F06E9C"/>
    <w:rsid w:val="00F06EE8"/>
    <w:rsid w:val="00F073BE"/>
    <w:rsid w:val="00F1087F"/>
    <w:rsid w:val="00F11616"/>
    <w:rsid w:val="00F117D4"/>
    <w:rsid w:val="00F11A16"/>
    <w:rsid w:val="00F1237A"/>
    <w:rsid w:val="00F12554"/>
    <w:rsid w:val="00F13244"/>
    <w:rsid w:val="00F136D7"/>
    <w:rsid w:val="00F140E5"/>
    <w:rsid w:val="00F14A15"/>
    <w:rsid w:val="00F15D2D"/>
    <w:rsid w:val="00F15E32"/>
    <w:rsid w:val="00F16840"/>
    <w:rsid w:val="00F16873"/>
    <w:rsid w:val="00F17D91"/>
    <w:rsid w:val="00F20268"/>
    <w:rsid w:val="00F20933"/>
    <w:rsid w:val="00F211EE"/>
    <w:rsid w:val="00F21A7A"/>
    <w:rsid w:val="00F22DAE"/>
    <w:rsid w:val="00F22E0F"/>
    <w:rsid w:val="00F239B6"/>
    <w:rsid w:val="00F241C4"/>
    <w:rsid w:val="00F2439C"/>
    <w:rsid w:val="00F2531E"/>
    <w:rsid w:val="00F25DC2"/>
    <w:rsid w:val="00F263BC"/>
    <w:rsid w:val="00F274DE"/>
    <w:rsid w:val="00F27F54"/>
    <w:rsid w:val="00F30A7E"/>
    <w:rsid w:val="00F310F9"/>
    <w:rsid w:val="00F3160F"/>
    <w:rsid w:val="00F31812"/>
    <w:rsid w:val="00F320DF"/>
    <w:rsid w:val="00F32A3E"/>
    <w:rsid w:val="00F32B66"/>
    <w:rsid w:val="00F33E0A"/>
    <w:rsid w:val="00F33F84"/>
    <w:rsid w:val="00F3414D"/>
    <w:rsid w:val="00F349CE"/>
    <w:rsid w:val="00F34D8C"/>
    <w:rsid w:val="00F35505"/>
    <w:rsid w:val="00F35791"/>
    <w:rsid w:val="00F35940"/>
    <w:rsid w:val="00F36738"/>
    <w:rsid w:val="00F36970"/>
    <w:rsid w:val="00F37818"/>
    <w:rsid w:val="00F4079D"/>
    <w:rsid w:val="00F41950"/>
    <w:rsid w:val="00F41C79"/>
    <w:rsid w:val="00F42053"/>
    <w:rsid w:val="00F423B5"/>
    <w:rsid w:val="00F42A33"/>
    <w:rsid w:val="00F43E0A"/>
    <w:rsid w:val="00F43FEB"/>
    <w:rsid w:val="00F448F4"/>
    <w:rsid w:val="00F45242"/>
    <w:rsid w:val="00F45FC0"/>
    <w:rsid w:val="00F46D70"/>
    <w:rsid w:val="00F47143"/>
    <w:rsid w:val="00F4718C"/>
    <w:rsid w:val="00F47997"/>
    <w:rsid w:val="00F479B3"/>
    <w:rsid w:val="00F47E5D"/>
    <w:rsid w:val="00F50371"/>
    <w:rsid w:val="00F5170C"/>
    <w:rsid w:val="00F518A5"/>
    <w:rsid w:val="00F51ABF"/>
    <w:rsid w:val="00F51D57"/>
    <w:rsid w:val="00F525AD"/>
    <w:rsid w:val="00F528EE"/>
    <w:rsid w:val="00F52E29"/>
    <w:rsid w:val="00F534DD"/>
    <w:rsid w:val="00F53A66"/>
    <w:rsid w:val="00F53ACE"/>
    <w:rsid w:val="00F54CD2"/>
    <w:rsid w:val="00F54DC6"/>
    <w:rsid w:val="00F54EA8"/>
    <w:rsid w:val="00F54EB9"/>
    <w:rsid w:val="00F554FF"/>
    <w:rsid w:val="00F55CCB"/>
    <w:rsid w:val="00F565BB"/>
    <w:rsid w:val="00F56732"/>
    <w:rsid w:val="00F57745"/>
    <w:rsid w:val="00F60338"/>
    <w:rsid w:val="00F60D1E"/>
    <w:rsid w:val="00F60D3E"/>
    <w:rsid w:val="00F60DB0"/>
    <w:rsid w:val="00F61547"/>
    <w:rsid w:val="00F61A9D"/>
    <w:rsid w:val="00F61AAA"/>
    <w:rsid w:val="00F61C7A"/>
    <w:rsid w:val="00F61F1B"/>
    <w:rsid w:val="00F62169"/>
    <w:rsid w:val="00F621DC"/>
    <w:rsid w:val="00F6248C"/>
    <w:rsid w:val="00F62970"/>
    <w:rsid w:val="00F62CD3"/>
    <w:rsid w:val="00F63FDD"/>
    <w:rsid w:val="00F64E13"/>
    <w:rsid w:val="00F657C7"/>
    <w:rsid w:val="00F65914"/>
    <w:rsid w:val="00F669B8"/>
    <w:rsid w:val="00F66CE3"/>
    <w:rsid w:val="00F67A64"/>
    <w:rsid w:val="00F7041C"/>
    <w:rsid w:val="00F707FC"/>
    <w:rsid w:val="00F70B27"/>
    <w:rsid w:val="00F70BD5"/>
    <w:rsid w:val="00F70DDA"/>
    <w:rsid w:val="00F7117A"/>
    <w:rsid w:val="00F714BA"/>
    <w:rsid w:val="00F719DD"/>
    <w:rsid w:val="00F7304E"/>
    <w:rsid w:val="00F73117"/>
    <w:rsid w:val="00F73205"/>
    <w:rsid w:val="00F73215"/>
    <w:rsid w:val="00F7383C"/>
    <w:rsid w:val="00F738F5"/>
    <w:rsid w:val="00F739A7"/>
    <w:rsid w:val="00F73CD7"/>
    <w:rsid w:val="00F73E58"/>
    <w:rsid w:val="00F73F7D"/>
    <w:rsid w:val="00F74314"/>
    <w:rsid w:val="00F749B0"/>
    <w:rsid w:val="00F74D9A"/>
    <w:rsid w:val="00F75204"/>
    <w:rsid w:val="00F7529E"/>
    <w:rsid w:val="00F75C29"/>
    <w:rsid w:val="00F76E17"/>
    <w:rsid w:val="00F77175"/>
    <w:rsid w:val="00F777A8"/>
    <w:rsid w:val="00F77EA2"/>
    <w:rsid w:val="00F801CF"/>
    <w:rsid w:val="00F8032E"/>
    <w:rsid w:val="00F823F9"/>
    <w:rsid w:val="00F8244C"/>
    <w:rsid w:val="00F8338E"/>
    <w:rsid w:val="00F85AF1"/>
    <w:rsid w:val="00F85E4A"/>
    <w:rsid w:val="00F86274"/>
    <w:rsid w:val="00F87772"/>
    <w:rsid w:val="00F90673"/>
    <w:rsid w:val="00F90BA4"/>
    <w:rsid w:val="00F9253A"/>
    <w:rsid w:val="00F92B0D"/>
    <w:rsid w:val="00F936A3"/>
    <w:rsid w:val="00F93BB3"/>
    <w:rsid w:val="00F948E3"/>
    <w:rsid w:val="00F94A7E"/>
    <w:rsid w:val="00F94B1D"/>
    <w:rsid w:val="00F959A4"/>
    <w:rsid w:val="00F959FD"/>
    <w:rsid w:val="00F95E42"/>
    <w:rsid w:val="00F96BA0"/>
    <w:rsid w:val="00F96D25"/>
    <w:rsid w:val="00F970AA"/>
    <w:rsid w:val="00F97B9A"/>
    <w:rsid w:val="00FA0954"/>
    <w:rsid w:val="00FA10A8"/>
    <w:rsid w:val="00FA1991"/>
    <w:rsid w:val="00FA1D30"/>
    <w:rsid w:val="00FA264A"/>
    <w:rsid w:val="00FA2A65"/>
    <w:rsid w:val="00FA3489"/>
    <w:rsid w:val="00FA3C4C"/>
    <w:rsid w:val="00FA3D70"/>
    <w:rsid w:val="00FA4627"/>
    <w:rsid w:val="00FA4D38"/>
    <w:rsid w:val="00FA5611"/>
    <w:rsid w:val="00FA5CD5"/>
    <w:rsid w:val="00FA68F6"/>
    <w:rsid w:val="00FA6ACD"/>
    <w:rsid w:val="00FA7295"/>
    <w:rsid w:val="00FA7FE4"/>
    <w:rsid w:val="00FB1848"/>
    <w:rsid w:val="00FB1C9F"/>
    <w:rsid w:val="00FB3A49"/>
    <w:rsid w:val="00FB3F13"/>
    <w:rsid w:val="00FB4062"/>
    <w:rsid w:val="00FB494A"/>
    <w:rsid w:val="00FB4EAE"/>
    <w:rsid w:val="00FB5073"/>
    <w:rsid w:val="00FB52EF"/>
    <w:rsid w:val="00FB739F"/>
    <w:rsid w:val="00FB7575"/>
    <w:rsid w:val="00FB7D47"/>
    <w:rsid w:val="00FC0255"/>
    <w:rsid w:val="00FC0E90"/>
    <w:rsid w:val="00FC12D3"/>
    <w:rsid w:val="00FC142F"/>
    <w:rsid w:val="00FC188E"/>
    <w:rsid w:val="00FC2E70"/>
    <w:rsid w:val="00FC3250"/>
    <w:rsid w:val="00FC32BC"/>
    <w:rsid w:val="00FC3447"/>
    <w:rsid w:val="00FC38FD"/>
    <w:rsid w:val="00FC3AAC"/>
    <w:rsid w:val="00FC4021"/>
    <w:rsid w:val="00FC41A3"/>
    <w:rsid w:val="00FC41DA"/>
    <w:rsid w:val="00FC4AE2"/>
    <w:rsid w:val="00FC5621"/>
    <w:rsid w:val="00FC5E37"/>
    <w:rsid w:val="00FC6076"/>
    <w:rsid w:val="00FC64B2"/>
    <w:rsid w:val="00FC7049"/>
    <w:rsid w:val="00FC7574"/>
    <w:rsid w:val="00FC77D7"/>
    <w:rsid w:val="00FC7B31"/>
    <w:rsid w:val="00FC7B61"/>
    <w:rsid w:val="00FD0200"/>
    <w:rsid w:val="00FD0ED5"/>
    <w:rsid w:val="00FD13E4"/>
    <w:rsid w:val="00FD15DD"/>
    <w:rsid w:val="00FD16C4"/>
    <w:rsid w:val="00FD20BF"/>
    <w:rsid w:val="00FD3373"/>
    <w:rsid w:val="00FD432E"/>
    <w:rsid w:val="00FD450C"/>
    <w:rsid w:val="00FD5337"/>
    <w:rsid w:val="00FD6CD0"/>
    <w:rsid w:val="00FD733D"/>
    <w:rsid w:val="00FD73EA"/>
    <w:rsid w:val="00FD7A39"/>
    <w:rsid w:val="00FE11CE"/>
    <w:rsid w:val="00FE1498"/>
    <w:rsid w:val="00FE2DFD"/>
    <w:rsid w:val="00FE36FF"/>
    <w:rsid w:val="00FE3832"/>
    <w:rsid w:val="00FE5028"/>
    <w:rsid w:val="00FE574F"/>
    <w:rsid w:val="00FE5E32"/>
    <w:rsid w:val="00FE5E39"/>
    <w:rsid w:val="00FE5F5B"/>
    <w:rsid w:val="00FE71DC"/>
    <w:rsid w:val="00FE74C3"/>
    <w:rsid w:val="00FE74CD"/>
    <w:rsid w:val="00FF0181"/>
    <w:rsid w:val="00FF0534"/>
    <w:rsid w:val="00FF08F9"/>
    <w:rsid w:val="00FF0D35"/>
    <w:rsid w:val="00FF2BB7"/>
    <w:rsid w:val="00FF329A"/>
    <w:rsid w:val="00FF3305"/>
    <w:rsid w:val="00FF3DAC"/>
    <w:rsid w:val="00FF3ECC"/>
    <w:rsid w:val="00FF4540"/>
    <w:rsid w:val="00FF50FE"/>
    <w:rsid w:val="00FF580D"/>
    <w:rsid w:val="00FF5B38"/>
    <w:rsid w:val="00FF5D65"/>
    <w:rsid w:val="00FF633B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DAA7EB57-35FB-4FE4-90F2-AE070C57D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4E0098"/>
    <w:pPr>
      <w:keepNext/>
      <w:numPr>
        <w:numId w:val="13"/>
      </w:numPr>
      <w:pBdr>
        <w:bottom w:val="single" w:sz="12" w:space="1" w:color="auto"/>
      </w:pBdr>
      <w:spacing w:before="0" w:after="800"/>
      <w:ind w:left="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4E0098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4E0098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4E0098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13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qFormat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4E0098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CD3410"/>
    <w:pPr>
      <w:topLinePunct w:val="0"/>
      <w:adjustRightInd/>
      <w:ind w:left="1021"/>
    </w:pPr>
    <w:rPr>
      <w:rFonts w:ascii="Huawei Sans" w:eastAsia="方正兰亭黑简体" w:hAnsi="Huawei Sans" w:cs="Segoe UI"/>
      <w:sz w:val="21"/>
      <w:shd w:val="clear" w:color="auto" w:fill="FFFFFF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CD3410"/>
    <w:rPr>
      <w:rFonts w:ascii="Huawei Sans" w:eastAsia="方正兰亭黑简体" w:hAnsi="Huawei Sans" w:cs="Segoe UI"/>
      <w:sz w:val="21"/>
    </w:rPr>
  </w:style>
  <w:style w:type="paragraph" w:customStyle="1" w:styleId="2f2">
    <w:name w:val="2.命令"/>
    <w:basedOn w:val="a2"/>
    <w:link w:val="2f3"/>
    <w:autoRedefine/>
    <w:qFormat/>
    <w:rsid w:val="00DB20CE"/>
    <w:pP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DB20CE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</w:rPr>
  </w:style>
  <w:style w:type="paragraph" w:customStyle="1" w:styleId="30">
    <w:name w:val="3.步骤"/>
    <w:basedOn w:val="a2"/>
    <w:link w:val="3f1"/>
    <w:autoRedefine/>
    <w:qFormat/>
    <w:rsid w:val="000F5ECC"/>
    <w:pPr>
      <w:numPr>
        <w:ilvl w:val="5"/>
        <w:numId w:val="4"/>
      </w:numPr>
      <w:spacing w:before="160" w:after="160"/>
      <w:outlineLvl w:val="3"/>
    </w:pPr>
    <w:rPr>
      <w:rFonts w:ascii="Huawei Sans" w:eastAsia="方正兰亭黑简体" w:hAnsi="Huawei Sans" w:cs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4E0098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4E1551"/>
    <w:pPr>
      <w:autoSpaceDE w:val="0"/>
      <w:autoSpaceDN w:val="0"/>
      <w:jc w:val="center"/>
    </w:pPr>
    <w:rPr>
      <w:rFonts w:ascii="Huawei Sans" w:eastAsia="方正兰亭黑简体" w:hAnsi="Huawei Sans" w:cs="Huawei Sans"/>
      <w:sz w:val="21"/>
      <w:szCs w:val="21"/>
      <w:lang w:val="zh-CN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4E0098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4E1551"/>
    <w:rPr>
      <w:rFonts w:ascii="Huawei Sans" w:eastAsia="方正兰亭黑简体" w:hAnsi="Huawei Sans" w:cs="Huawei Sans"/>
      <w:snapToGrid w:val="0"/>
      <w:sz w:val="21"/>
      <w:szCs w:val="21"/>
      <w:lang w:val="zh-CN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4E0098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4E0098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0F5ECC"/>
    <w:rPr>
      <w:rFonts w:ascii="Huawei Sans" w:eastAsia="方正兰亭黑简体" w:hAnsi="Huawei Sans" w:cs="Huawei Sans"/>
      <w:sz w:val="21"/>
    </w:rPr>
  </w:style>
  <w:style w:type="paragraph" w:customStyle="1" w:styleId="50">
    <w:name w:val="5.表格标题"/>
    <w:basedOn w:val="a2"/>
    <w:link w:val="5b"/>
    <w:autoRedefine/>
    <w:qFormat/>
    <w:rsid w:val="004E0098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4E0098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3728C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</w:pPr>
    <w:rPr>
      <w:rFonts w:ascii="Courier New" w:eastAsia="微软雅黑" w:hAnsi="Courier New" w:cs="微软雅黑"/>
      <w:spacing w:val="-4"/>
      <w:kern w:val="2"/>
      <w:szCs w:val="21"/>
      <w:shd w:val="clear" w:color="auto" w:fill="auto"/>
    </w:rPr>
  </w:style>
  <w:style w:type="character" w:customStyle="1" w:styleId="Char1">
    <w:name w:val="边框代码 Char"/>
    <w:basedOn w:val="92"/>
    <w:link w:val="afffff2"/>
    <w:rsid w:val="003728CA"/>
    <w:rPr>
      <w:rFonts w:ascii="Courier New" w:eastAsia="微软雅黑" w:hAnsi="Courier New" w:cs="微软雅黑"/>
      <w:b w:val="0"/>
      <w:spacing w:val="-4"/>
      <w:kern w:val="2"/>
      <w:sz w:val="21"/>
      <w:szCs w:val="21"/>
      <w:shd w:val="clear" w:color="auto" w:fill="D9D9D9" w:themeFill="background1" w:themeFillShade="D9"/>
    </w:rPr>
  </w:style>
  <w:style w:type="character" w:customStyle="1" w:styleId="HTML9">
    <w:name w:val="HTML 预设格式 字符"/>
    <w:basedOn w:val="a3"/>
    <w:link w:val="HTML8"/>
    <w:uiPriority w:val="99"/>
    <w:semiHidden/>
    <w:rsid w:val="00AA7FEB"/>
    <w:rPr>
      <w:rFonts w:ascii="Courier New" w:eastAsia="微软雅黑" w:hAnsi="Courier New" w:cs="Courier New"/>
    </w:rPr>
  </w:style>
  <w:style w:type="character" w:customStyle="1" w:styleId="md-plain">
    <w:name w:val="md-plain"/>
    <w:basedOn w:val="a3"/>
    <w:rsid w:val="00B416A9"/>
  </w:style>
  <w:style w:type="paragraph" w:customStyle="1" w:styleId="md-end-block">
    <w:name w:val="md-end-block"/>
    <w:basedOn w:val="a2"/>
    <w:rsid w:val="00B416A9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eastAsia="宋体" w:hAnsi="宋体" w:cs="宋体"/>
      <w:sz w:val="24"/>
      <w:szCs w:val="24"/>
    </w:rPr>
  </w:style>
  <w:style w:type="character" w:styleId="afffff3">
    <w:name w:val="Unresolved Mention"/>
    <w:basedOn w:val="a3"/>
    <w:uiPriority w:val="99"/>
    <w:semiHidden/>
    <w:unhideWhenUsed/>
    <w:rsid w:val="00C072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4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ee.com/github-5407963/oasys_mysq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mobaxterm.mobatek.net/" TargetMode="External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yperlink" Target="https://winscp.net/eng/download.php" TargetMode="External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blog.csdn.net/jule_zhou/article/details/125453675" TargetMode="External"/><Relationship Id="rId5" Type="http://schemas.openxmlformats.org/officeDocument/2006/relationships/customXml" Target="../customXml/item4.xml"/><Relationship Id="rId15" Type="http://schemas.openxmlformats.org/officeDocument/2006/relationships/hyperlink" Target="https://the.earth.li/~sgtatham/putty/latest/w64/putty-64bit-0.74-installer.ms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s://the.earth.li/~sgtatham/putty/latest/w32/putty-0.74-installer.msi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329011-EC16-4AF8-81C1-22EDF95F95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58</TotalTime>
  <Pages>26</Pages>
  <Words>2339</Words>
  <Characters>13337</Characters>
  <Application>Microsoft Office Word</Application>
  <DocSecurity>0</DocSecurity>
  <Lines>111</Lines>
  <Paragraphs>31</Paragraphs>
  <ScaleCrop>false</ScaleCrop>
  <Company>Huawei Technologies Co.,Ltd.</Company>
  <LinksUpToDate>false</LinksUpToDate>
  <CharactersWithSpaces>15645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wang shengke</cp:lastModifiedBy>
  <cp:revision>10</cp:revision>
  <cp:lastPrinted>2020-12-29T05:18:00Z</cp:lastPrinted>
  <dcterms:created xsi:type="dcterms:W3CDTF">2022-12-07T14:21:00Z</dcterms:created>
  <dcterms:modified xsi:type="dcterms:W3CDTF">2022-12-07T15:01:00Z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(3)pB8dqzdsuYkgh1PLXeocv0/binHloyY1HQdvuarG3Qr068ZD+Ct+Cvnv5jiB7Gmp10GUL13i
Rxj13ZFQnMGRWjSQX4J2iMzLDrjGu8Yxb+PtWPDYZoaT24xoNbmrqfowMpDPoEKBKbY/boOQ
ujJBaWVyO6oKjWsyhHYOwtBUe5ThkRfV9LFHk9rTgIGx2s5fyGmSOgnAQf4p2d2tMFurHQVe
MMMcsu8pnGhwb9Vcrn</vt:lpwstr>
  </property>
  <property fmtid="{D5CDD505-2E9C-101B-9397-08002B2CF9AE}" pid="15" name="_2015_ms_pID_7253431">
    <vt:lpwstr>CFqkjMzQLqNEMWmBJozlbDnp7sTnMI1J4AtVbLrWj9xNjxhtwkWeex
oRUe6Nq0P6Lh0hMRsnHI7XsMkZnOrzI9f8jBnalJbc3aF/tF8m2Sw2hztg1TOG1CWltZFkoH
4XwIpQbeg/5qdZ65v3QcsGnaZdrBzwaV8kqgv+r/s4H65rlMTvdyka6Gx8ithTGKt0w3uI2o
zaGcEaVQVv0Wdil1Yur/NqB6jFjs3J/RiKUG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1603259390</vt:lpwstr>
  </property>
</Properties>
</file>